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 w:line="259" w:lineRule="auto"/>
        <w:ind w:left="8" w:firstLine="0"/>
        <w:jc w:val="center"/>
      </w:pPr>
      <w:r>
        <w:rPr>
          <w:color w:val="1F4E79"/>
          <w:sz w:val="72"/>
        </w:rPr>
        <w:t>LUIS ANTONIO CANALES GUERRERO</w:t>
      </w:r>
    </w:p>
    <w:p>
      <w:pPr>
        <w:spacing w:after="178" w:line="259" w:lineRule="auto"/>
        <w:ind w:left="2986" w:firstLine="0"/>
        <w:jc w:val="left"/>
      </w:pPr>
      <w:r>
        <w:rPr>
          <w:sz w:val="22"/>
        </w:rPr>
        <mc:AlternateContent>
          <mc:Choice Requires="wps">
            <w:drawing>
              <wp:inline distT="0" distB="0" distL="114298" distR="114298">
                <wp:extent cx="9032241" cy="265430"/>
                <wp:effectExtent l="0" t="0" r="0" b="0"/>
                <wp:docPr id="1" name="Combinación 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" name="Combinación 2"/>
                      <wpg:cNvGrpSpPr/>
                      <wpg:grpSpPr>
                        <a:xfrm rot="0">
                          <a:off x="0" y="0"/>
                          <a:ext cx="9032241" cy="265430"/>
                          <a:chOff x="0" y="0"/>
                          <a:chExt cx="9032241" cy="26543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" name="曲线 3"/>
                        <wps:cNvSpPr/>
                        <wps:spPr>
                          <a:xfrm rot="0">
                            <a:off x="0" y="3704"/>
                            <a:ext cx="150502" cy="20475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4172" y="0"/>
                                </a:moveTo>
                                <a:cubicBezTo>
                                  <a:pt x="15729" y="0"/>
                                  <a:pt x="17162" y="229"/>
                                  <a:pt x="18470" y="687"/>
                                </a:cubicBezTo>
                                <a:cubicBezTo>
                                  <a:pt x="19778" y="1146"/>
                                  <a:pt x="20821" y="1774"/>
                                  <a:pt x="21600" y="2571"/>
                                </a:cubicBezTo>
                                <a:lnTo>
                                  <a:pt x="19955" y="3575"/>
                                </a:lnTo>
                                <a:cubicBezTo>
                                  <a:pt x="19289" y="2888"/>
                                  <a:pt x="18423" y="2351"/>
                                  <a:pt x="17358" y="1966"/>
                                </a:cubicBezTo>
                                <a:cubicBezTo>
                                  <a:pt x="16293" y="1577"/>
                                  <a:pt x="15053" y="1382"/>
                                  <a:pt x="13640" y="1382"/>
                                </a:cubicBezTo>
                                <a:cubicBezTo>
                                  <a:pt x="12487" y="1382"/>
                                  <a:pt x="11379" y="1533"/>
                                  <a:pt x="10314" y="1836"/>
                                </a:cubicBezTo>
                                <a:cubicBezTo>
                                  <a:pt x="9255" y="2138"/>
                                  <a:pt x="8355" y="2590"/>
                                  <a:pt x="7614" y="3190"/>
                                </a:cubicBezTo>
                                <a:cubicBezTo>
                                  <a:pt x="6879" y="3791"/>
                                  <a:pt x="6396" y="4511"/>
                                  <a:pt x="6166" y="5350"/>
                                </a:cubicBezTo>
                                <a:cubicBezTo>
                                  <a:pt x="5948" y="6166"/>
                                  <a:pt x="6010" y="6840"/>
                                  <a:pt x="6352" y="7371"/>
                                </a:cubicBezTo>
                                <a:cubicBezTo>
                                  <a:pt x="6701" y="7899"/>
                                  <a:pt x="7287" y="8339"/>
                                  <a:pt x="8109" y="8692"/>
                                </a:cubicBezTo>
                                <a:cubicBezTo>
                                  <a:pt x="8937" y="9045"/>
                                  <a:pt x="10061" y="9382"/>
                                  <a:pt x="11481" y="9703"/>
                                </a:cubicBezTo>
                                <a:cubicBezTo>
                                  <a:pt x="14322" y="10354"/>
                                  <a:pt x="16374" y="11170"/>
                                  <a:pt x="17638" y="12151"/>
                                </a:cubicBezTo>
                                <a:cubicBezTo>
                                  <a:pt x="18903" y="13132"/>
                                  <a:pt x="19317" y="14422"/>
                                  <a:pt x="18881" y="16022"/>
                                </a:cubicBezTo>
                                <a:cubicBezTo>
                                  <a:pt x="18544" y="17251"/>
                                  <a:pt x="17859" y="18285"/>
                                  <a:pt x="16825" y="19124"/>
                                </a:cubicBezTo>
                                <a:cubicBezTo>
                                  <a:pt x="15792" y="19963"/>
                                  <a:pt x="14530" y="20586"/>
                                  <a:pt x="13042" y="20994"/>
                                </a:cubicBezTo>
                                <a:cubicBezTo>
                                  <a:pt x="11553" y="21398"/>
                                  <a:pt x="9952" y="21599"/>
                                  <a:pt x="8240" y="21599"/>
                                </a:cubicBezTo>
                                <a:cubicBezTo>
                                  <a:pt x="6452" y="21599"/>
                                  <a:pt x="4805" y="21338"/>
                                  <a:pt x="3297" y="20816"/>
                                </a:cubicBezTo>
                                <a:cubicBezTo>
                                  <a:pt x="1790" y="20288"/>
                                  <a:pt x="691" y="19573"/>
                                  <a:pt x="0" y="18670"/>
                                </a:cubicBezTo>
                                <a:lnTo>
                                  <a:pt x="1672" y="17687"/>
                                </a:lnTo>
                                <a:cubicBezTo>
                                  <a:pt x="2351" y="18489"/>
                                  <a:pt x="3322" y="19112"/>
                                  <a:pt x="4587" y="19557"/>
                                </a:cubicBezTo>
                                <a:cubicBezTo>
                                  <a:pt x="5851" y="20002"/>
                                  <a:pt x="7259" y="20224"/>
                                  <a:pt x="8810" y="20224"/>
                                </a:cubicBezTo>
                                <a:cubicBezTo>
                                  <a:pt x="10784" y="20224"/>
                                  <a:pt x="12512" y="19873"/>
                                  <a:pt x="13995" y="19172"/>
                                </a:cubicBezTo>
                                <a:cubicBezTo>
                                  <a:pt x="15477" y="18471"/>
                                  <a:pt x="16396" y="17466"/>
                                  <a:pt x="16751" y="16160"/>
                                </a:cubicBezTo>
                                <a:cubicBezTo>
                                  <a:pt x="17025" y="15151"/>
                                  <a:pt x="16909" y="14324"/>
                                  <a:pt x="16405" y="13677"/>
                                </a:cubicBezTo>
                                <a:cubicBezTo>
                                  <a:pt x="15907" y="13031"/>
                                  <a:pt x="15147" y="12511"/>
                                  <a:pt x="14125" y="12116"/>
                                </a:cubicBezTo>
                                <a:cubicBezTo>
                                  <a:pt x="13104" y="11722"/>
                                  <a:pt x="11706" y="11319"/>
                                  <a:pt x="9931" y="10906"/>
                                </a:cubicBezTo>
                                <a:cubicBezTo>
                                  <a:pt x="7620" y="10361"/>
                                  <a:pt x="5969" y="9655"/>
                                  <a:pt x="4979" y="8788"/>
                                </a:cubicBezTo>
                                <a:cubicBezTo>
                                  <a:pt x="3989" y="7922"/>
                                  <a:pt x="3680" y="6807"/>
                                  <a:pt x="4054" y="5446"/>
                                </a:cubicBezTo>
                                <a:cubicBezTo>
                                  <a:pt x="4366" y="4295"/>
                                  <a:pt x="5016" y="3312"/>
                                  <a:pt x="6007" y="2496"/>
                                </a:cubicBezTo>
                                <a:cubicBezTo>
                                  <a:pt x="7003" y="1675"/>
                                  <a:pt x="8218" y="1054"/>
                                  <a:pt x="9650" y="632"/>
                                </a:cubicBezTo>
                                <a:cubicBezTo>
                                  <a:pt x="11083" y="210"/>
                                  <a:pt x="12590" y="0"/>
                                  <a:pt x="1417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曲线 4"/>
                        <wps:cNvSpPr/>
                        <wps:spPr>
                          <a:xfrm rot="0">
                            <a:off x="134401" y="61076"/>
                            <a:ext cx="89701" cy="201951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9706" y="0"/>
                                </a:moveTo>
                                <a:lnTo>
                                  <a:pt x="12795" y="0"/>
                                </a:lnTo>
                                <a:lnTo>
                                  <a:pt x="11321" y="3278"/>
                                </a:lnTo>
                                <a:lnTo>
                                  <a:pt x="11446" y="3278"/>
                                </a:lnTo>
                                <a:cubicBezTo>
                                  <a:pt x="13098" y="2231"/>
                                  <a:pt x="15194" y="1376"/>
                                  <a:pt x="17734" y="711"/>
                                </a:cubicBezTo>
                                <a:lnTo>
                                  <a:pt x="21600" y="233"/>
                                </a:lnTo>
                                <a:lnTo>
                                  <a:pt x="21600" y="1408"/>
                                </a:lnTo>
                                <a:lnTo>
                                  <a:pt x="18220" y="1820"/>
                                </a:lnTo>
                                <a:cubicBezTo>
                                  <a:pt x="16130" y="2331"/>
                                  <a:pt x="14290" y="3084"/>
                                  <a:pt x="12701" y="4080"/>
                                </a:cubicBezTo>
                                <a:cubicBezTo>
                                  <a:pt x="11112" y="5075"/>
                                  <a:pt x="10009" y="6265"/>
                                  <a:pt x="9392" y="7650"/>
                                </a:cubicBezTo>
                                <a:cubicBezTo>
                                  <a:pt x="8796" y="8957"/>
                                  <a:pt x="8802" y="10110"/>
                                  <a:pt x="9408" y="11110"/>
                                </a:cubicBezTo>
                                <a:cubicBezTo>
                                  <a:pt x="10024" y="12105"/>
                                  <a:pt x="11143" y="12877"/>
                                  <a:pt x="12763" y="13425"/>
                                </a:cubicBezTo>
                                <a:cubicBezTo>
                                  <a:pt x="14384" y="13969"/>
                                  <a:pt x="16354" y="14241"/>
                                  <a:pt x="18675" y="14241"/>
                                </a:cubicBezTo>
                                <a:lnTo>
                                  <a:pt x="21600" y="13883"/>
                                </a:lnTo>
                                <a:lnTo>
                                  <a:pt x="21600" y="15198"/>
                                </a:lnTo>
                                <a:lnTo>
                                  <a:pt x="18283" y="15574"/>
                                </a:lnTo>
                                <a:cubicBezTo>
                                  <a:pt x="15429" y="15574"/>
                                  <a:pt x="13098" y="15250"/>
                                  <a:pt x="11290" y="14604"/>
                                </a:cubicBezTo>
                                <a:cubicBezTo>
                                  <a:pt x="9481" y="13953"/>
                                  <a:pt x="8274" y="13116"/>
                                  <a:pt x="7667" y="12093"/>
                                </a:cubicBezTo>
                                <a:lnTo>
                                  <a:pt x="7511" y="12093"/>
                                </a:lnTo>
                                <a:lnTo>
                                  <a:pt x="3245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9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曲线 5"/>
                        <wps:cNvSpPr/>
                        <wps:spPr>
                          <a:xfrm rot="0">
                            <a:off x="224103" y="58472"/>
                            <a:ext cx="67901" cy="14467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5542" y="0"/>
                                </a:moveTo>
                                <a:cubicBezTo>
                                  <a:pt x="9244" y="0"/>
                                  <a:pt x="12400" y="437"/>
                                  <a:pt x="15011" y="1313"/>
                                </a:cubicBezTo>
                                <a:cubicBezTo>
                                  <a:pt x="17635" y="2182"/>
                                  <a:pt x="19472" y="3450"/>
                                  <a:pt x="20522" y="5117"/>
                                </a:cubicBezTo>
                                <a:cubicBezTo>
                                  <a:pt x="21572" y="6784"/>
                                  <a:pt x="21599" y="8775"/>
                                  <a:pt x="20605" y="11090"/>
                                </a:cubicBezTo>
                                <a:cubicBezTo>
                                  <a:pt x="19610" y="13438"/>
                                  <a:pt x="17822" y="15442"/>
                                  <a:pt x="15239" y="17103"/>
                                </a:cubicBezTo>
                                <a:cubicBezTo>
                                  <a:pt x="12669" y="18763"/>
                                  <a:pt x="9658" y="20015"/>
                                  <a:pt x="6205" y="20858"/>
                                </a:cubicBezTo>
                                <a:lnTo>
                                  <a:pt x="0" y="21599"/>
                                </a:lnTo>
                                <a:lnTo>
                                  <a:pt x="0" y="19765"/>
                                </a:lnTo>
                                <a:lnTo>
                                  <a:pt x="4630" y="19165"/>
                                </a:lnTo>
                                <a:cubicBezTo>
                                  <a:pt x="7407" y="18426"/>
                                  <a:pt x="9817" y="17365"/>
                                  <a:pt x="11861" y="15984"/>
                                </a:cubicBezTo>
                                <a:cubicBezTo>
                                  <a:pt x="13906" y="14603"/>
                                  <a:pt x="15328" y="12968"/>
                                  <a:pt x="16130" y="11081"/>
                                </a:cubicBezTo>
                                <a:cubicBezTo>
                                  <a:pt x="16931" y="9200"/>
                                  <a:pt x="16910" y="7562"/>
                                  <a:pt x="16067" y="6168"/>
                                </a:cubicBezTo>
                                <a:cubicBezTo>
                                  <a:pt x="15239" y="4767"/>
                                  <a:pt x="13754" y="3700"/>
                                  <a:pt x="11613" y="2967"/>
                                </a:cubicBezTo>
                                <a:cubicBezTo>
                                  <a:pt x="9472" y="2227"/>
                                  <a:pt x="6910" y="1858"/>
                                  <a:pt x="3926" y="1858"/>
                                </a:cubicBezTo>
                                <a:lnTo>
                                  <a:pt x="0" y="2363"/>
                                </a:lnTo>
                                <a:lnTo>
                                  <a:pt x="0" y="724"/>
                                </a:lnTo>
                                <a:lnTo>
                                  <a:pt x="5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曲线 6"/>
                        <wps:cNvSpPr/>
                        <wps:spPr>
                          <a:xfrm rot="0">
                            <a:off x="314905" y="62177"/>
                            <a:ext cx="69601" cy="14447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600" y="1786"/>
                                </a:lnTo>
                                <a:lnTo>
                                  <a:pt x="16296" y="2498"/>
                                </a:lnTo>
                                <a:cubicBezTo>
                                  <a:pt x="13508" y="3290"/>
                                  <a:pt x="11151" y="4362"/>
                                  <a:pt x="9225" y="5714"/>
                                </a:cubicBezTo>
                                <a:cubicBezTo>
                                  <a:pt x="7604" y="6854"/>
                                  <a:pt x="6433" y="8085"/>
                                  <a:pt x="5711" y="9408"/>
                                </a:cubicBezTo>
                                <a:lnTo>
                                  <a:pt x="21600" y="9408"/>
                                </a:lnTo>
                                <a:lnTo>
                                  <a:pt x="21600" y="11172"/>
                                </a:lnTo>
                                <a:lnTo>
                                  <a:pt x="4996" y="11172"/>
                                </a:lnTo>
                                <a:cubicBezTo>
                                  <a:pt x="4468" y="12650"/>
                                  <a:pt x="4497" y="13985"/>
                                  <a:pt x="5084" y="15177"/>
                                </a:cubicBezTo>
                                <a:cubicBezTo>
                                  <a:pt x="5797" y="16600"/>
                                  <a:pt x="7272" y="17718"/>
                                  <a:pt x="9508" y="18530"/>
                                </a:cubicBezTo>
                                <a:cubicBezTo>
                                  <a:pt x="11744" y="19335"/>
                                  <a:pt x="14639" y="19738"/>
                                  <a:pt x="18195" y="19738"/>
                                </a:cubicBezTo>
                                <a:lnTo>
                                  <a:pt x="21600" y="19361"/>
                                </a:lnTo>
                                <a:lnTo>
                                  <a:pt x="21600" y="21108"/>
                                </a:lnTo>
                                <a:lnTo>
                                  <a:pt x="16963" y="21599"/>
                                </a:lnTo>
                                <a:cubicBezTo>
                                  <a:pt x="12882" y="21599"/>
                                  <a:pt x="9468" y="21138"/>
                                  <a:pt x="6720" y="20216"/>
                                </a:cubicBezTo>
                                <a:cubicBezTo>
                                  <a:pt x="3986" y="19293"/>
                                  <a:pt x="2107" y="17997"/>
                                  <a:pt x="1084" y="16327"/>
                                </a:cubicBezTo>
                                <a:cubicBezTo>
                                  <a:pt x="60" y="14657"/>
                                  <a:pt x="0" y="12728"/>
                                  <a:pt x="902" y="10538"/>
                                </a:cubicBezTo>
                                <a:cubicBezTo>
                                  <a:pt x="1804" y="8381"/>
                                  <a:pt x="3474" y="6461"/>
                                  <a:pt x="5912" y="4778"/>
                                </a:cubicBezTo>
                                <a:cubicBezTo>
                                  <a:pt x="8350" y="3096"/>
                                  <a:pt x="11320" y="1786"/>
                                  <a:pt x="14821" y="851"/>
                                </a:cubicBez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曲线 7"/>
                        <wps:cNvSpPr/>
                        <wps:spPr>
                          <a:xfrm rot="0">
                            <a:off x="384506" y="170712"/>
                            <a:ext cx="47200" cy="326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8201" y="0"/>
                                </a:moveTo>
                                <a:lnTo>
                                  <a:pt x="21599" y="5554"/>
                                </a:lnTo>
                                <a:cubicBezTo>
                                  <a:pt x="18499" y="10865"/>
                                  <a:pt x="14405" y="15229"/>
                                  <a:pt x="9316" y="18645"/>
                                </a:cubicBezTo>
                                <a:lnTo>
                                  <a:pt x="0" y="21599"/>
                                </a:lnTo>
                                <a:lnTo>
                                  <a:pt x="0" y="13876"/>
                                </a:lnTo>
                                <a:lnTo>
                                  <a:pt x="7944" y="11238"/>
                                </a:lnTo>
                                <a:cubicBezTo>
                                  <a:pt x="11940" y="8367"/>
                                  <a:pt x="15358" y="4621"/>
                                  <a:pt x="1820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曲线 8"/>
                        <wps:cNvSpPr/>
                        <wps:spPr>
                          <a:xfrm rot="0">
                            <a:off x="384506" y="58472"/>
                            <a:ext cx="65401" cy="78497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4767" y="0"/>
                                </a:moveTo>
                                <a:cubicBezTo>
                                  <a:pt x="8885" y="0"/>
                                  <a:pt x="12308" y="807"/>
                                  <a:pt x="15034" y="2421"/>
                                </a:cubicBezTo>
                                <a:cubicBezTo>
                                  <a:pt x="17775" y="4036"/>
                                  <a:pt x="19633" y="6374"/>
                                  <a:pt x="20609" y="9436"/>
                                </a:cubicBezTo>
                                <a:cubicBezTo>
                                  <a:pt x="21599" y="12498"/>
                                  <a:pt x="21585" y="16140"/>
                                  <a:pt x="20566" y="20362"/>
                                </a:cubicBezTo>
                                <a:cubicBezTo>
                                  <a:pt x="20480" y="20756"/>
                                  <a:pt x="20380" y="21169"/>
                                  <a:pt x="20265" y="21599"/>
                                </a:cubicBezTo>
                                <a:lnTo>
                                  <a:pt x="0" y="21599"/>
                                </a:lnTo>
                                <a:lnTo>
                                  <a:pt x="0" y="18352"/>
                                </a:lnTo>
                                <a:lnTo>
                                  <a:pt x="16498" y="18352"/>
                                </a:lnTo>
                                <a:cubicBezTo>
                                  <a:pt x="17158" y="15327"/>
                                  <a:pt x="17058" y="12683"/>
                                  <a:pt x="16196" y="10423"/>
                                </a:cubicBezTo>
                                <a:cubicBezTo>
                                  <a:pt x="15336" y="8162"/>
                                  <a:pt x="13843" y="6434"/>
                                  <a:pt x="11719" y="5238"/>
                                </a:cubicBezTo>
                                <a:cubicBezTo>
                                  <a:pt x="9596" y="4030"/>
                                  <a:pt x="6977" y="3426"/>
                                  <a:pt x="3863" y="3426"/>
                                </a:cubicBezTo>
                                <a:lnTo>
                                  <a:pt x="0" y="4322"/>
                                </a:lnTo>
                                <a:lnTo>
                                  <a:pt x="0" y="1034"/>
                                </a:lnTo>
                                <a:lnTo>
                                  <a:pt x="4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曲线 9"/>
                        <wps:cNvSpPr/>
                        <wps:spPr>
                          <a:xfrm rot="0">
                            <a:off x="465907" y="58472"/>
                            <a:ext cx="130902" cy="14818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4025" y="0"/>
                                </a:moveTo>
                                <a:cubicBezTo>
                                  <a:pt x="15758" y="0"/>
                                  <a:pt x="17270" y="310"/>
                                  <a:pt x="18559" y="930"/>
                                </a:cubicBezTo>
                                <a:cubicBezTo>
                                  <a:pt x="19855" y="1545"/>
                                  <a:pt x="20869" y="2352"/>
                                  <a:pt x="21600" y="3353"/>
                                </a:cubicBezTo>
                                <a:lnTo>
                                  <a:pt x="19859" y="4625"/>
                                </a:lnTo>
                                <a:cubicBezTo>
                                  <a:pt x="19257" y="3796"/>
                                  <a:pt x="18426" y="3121"/>
                                  <a:pt x="17366" y="2602"/>
                                </a:cubicBezTo>
                                <a:cubicBezTo>
                                  <a:pt x="16313" y="2077"/>
                                  <a:pt x="15063" y="1814"/>
                                  <a:pt x="13616" y="1814"/>
                                </a:cubicBezTo>
                                <a:cubicBezTo>
                                  <a:pt x="11926" y="1814"/>
                                  <a:pt x="10336" y="2162"/>
                                  <a:pt x="8846" y="2859"/>
                                </a:cubicBezTo>
                                <a:cubicBezTo>
                                  <a:pt x="7363" y="3549"/>
                                  <a:pt x="6099" y="4562"/>
                                  <a:pt x="5053" y="5898"/>
                                </a:cubicBezTo>
                                <a:cubicBezTo>
                                  <a:pt x="4007" y="7234"/>
                                  <a:pt x="3269" y="8849"/>
                                  <a:pt x="2840" y="10743"/>
                                </a:cubicBezTo>
                                <a:cubicBezTo>
                                  <a:pt x="2410" y="12649"/>
                                  <a:pt x="2410" y="14282"/>
                                  <a:pt x="2840" y="15644"/>
                                </a:cubicBezTo>
                                <a:cubicBezTo>
                                  <a:pt x="3269" y="16999"/>
                                  <a:pt x="4057" y="18028"/>
                                  <a:pt x="5203" y="18731"/>
                                </a:cubicBezTo>
                                <a:cubicBezTo>
                                  <a:pt x="6357" y="19434"/>
                                  <a:pt x="7753" y="19785"/>
                                  <a:pt x="9394" y="19785"/>
                                </a:cubicBezTo>
                                <a:cubicBezTo>
                                  <a:pt x="11077" y="19785"/>
                                  <a:pt x="12617" y="19462"/>
                                  <a:pt x="14014" y="18816"/>
                                </a:cubicBezTo>
                                <a:cubicBezTo>
                                  <a:pt x="15411" y="18171"/>
                                  <a:pt x="16700" y="17287"/>
                                  <a:pt x="17882" y="16166"/>
                                </a:cubicBezTo>
                                <a:lnTo>
                                  <a:pt x="19085" y="17373"/>
                                </a:lnTo>
                                <a:cubicBezTo>
                                  <a:pt x="17911" y="18595"/>
                                  <a:pt x="16428" y="19605"/>
                                  <a:pt x="14637" y="20403"/>
                                </a:cubicBezTo>
                                <a:cubicBezTo>
                                  <a:pt x="12846" y="21201"/>
                                  <a:pt x="10923" y="21599"/>
                                  <a:pt x="8867" y="21599"/>
                                </a:cubicBezTo>
                                <a:cubicBezTo>
                                  <a:pt x="6783" y="21599"/>
                                  <a:pt x="5017" y="21169"/>
                                  <a:pt x="3570" y="20308"/>
                                </a:cubicBezTo>
                                <a:cubicBezTo>
                                  <a:pt x="2130" y="19447"/>
                                  <a:pt x="1131" y="18199"/>
                                  <a:pt x="573" y="16565"/>
                                </a:cubicBezTo>
                                <a:cubicBezTo>
                                  <a:pt x="21" y="14932"/>
                                  <a:pt x="0" y="12991"/>
                                  <a:pt x="508" y="10743"/>
                                </a:cubicBezTo>
                                <a:cubicBezTo>
                                  <a:pt x="1002" y="8558"/>
                                  <a:pt x="1905" y="6655"/>
                                  <a:pt x="3216" y="5034"/>
                                </a:cubicBezTo>
                                <a:cubicBezTo>
                                  <a:pt x="4527" y="3413"/>
                                  <a:pt x="6117" y="2168"/>
                                  <a:pt x="7986" y="1301"/>
                                </a:cubicBezTo>
                                <a:cubicBezTo>
                                  <a:pt x="9863" y="433"/>
                                  <a:pt x="11876" y="0"/>
                                  <a:pt x="1402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曲线 10"/>
                        <wps:cNvSpPr/>
                        <wps:spPr>
                          <a:xfrm rot="0">
                            <a:off x="607509" y="61076"/>
                            <a:ext cx="42000" cy="143178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4701" y="0"/>
                                </a:moveTo>
                                <a:lnTo>
                                  <a:pt x="21600" y="0"/>
                                </a:lnTo>
                                <a:lnTo>
                                  <a:pt x="6898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14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曲线 11"/>
                        <wps:cNvSpPr/>
                        <wps:spPr>
                          <a:xfrm rot="0">
                            <a:off x="639110" y="11614"/>
                            <a:ext cx="22800" cy="21927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2754" y="0"/>
                                </a:moveTo>
                                <a:cubicBezTo>
                                  <a:pt x="15757" y="0"/>
                                  <a:pt x="18020" y="1071"/>
                                  <a:pt x="19543" y="3214"/>
                                </a:cubicBezTo>
                                <a:cubicBezTo>
                                  <a:pt x="21106" y="5357"/>
                                  <a:pt x="21600" y="7907"/>
                                  <a:pt x="21024" y="10864"/>
                                </a:cubicBezTo>
                                <a:cubicBezTo>
                                  <a:pt x="20448" y="13778"/>
                                  <a:pt x="18987" y="16307"/>
                                  <a:pt x="16643" y="18449"/>
                                </a:cubicBezTo>
                                <a:cubicBezTo>
                                  <a:pt x="14297" y="20549"/>
                                  <a:pt x="11643" y="21600"/>
                                  <a:pt x="8681" y="21600"/>
                                </a:cubicBezTo>
                                <a:cubicBezTo>
                                  <a:pt x="5801" y="21600"/>
                                  <a:pt x="3579" y="20528"/>
                                  <a:pt x="2016" y="18385"/>
                                </a:cubicBezTo>
                                <a:cubicBezTo>
                                  <a:pt x="493" y="16199"/>
                                  <a:pt x="0" y="13692"/>
                                  <a:pt x="534" y="10864"/>
                                </a:cubicBezTo>
                                <a:cubicBezTo>
                                  <a:pt x="1110" y="7949"/>
                                  <a:pt x="2550" y="5421"/>
                                  <a:pt x="4854" y="3278"/>
                                </a:cubicBezTo>
                                <a:cubicBezTo>
                                  <a:pt x="7199" y="1092"/>
                                  <a:pt x="9833" y="0"/>
                                  <a:pt x="1275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曲线 12"/>
                        <wps:cNvSpPr/>
                        <wps:spPr>
                          <a:xfrm rot="0">
                            <a:off x="665810" y="119048"/>
                            <a:ext cx="61600" cy="87608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600" y="2860"/>
                                </a:lnTo>
                                <a:lnTo>
                                  <a:pt x="11516" y="4736"/>
                                </a:lnTo>
                                <a:cubicBezTo>
                                  <a:pt x="8291" y="6160"/>
                                  <a:pt x="6321" y="8130"/>
                                  <a:pt x="5606" y="10646"/>
                                </a:cubicBezTo>
                                <a:cubicBezTo>
                                  <a:pt x="4891" y="13130"/>
                                  <a:pt x="5545" y="15074"/>
                                  <a:pt x="7568" y="16476"/>
                                </a:cubicBezTo>
                                <a:cubicBezTo>
                                  <a:pt x="9607" y="17868"/>
                                  <a:pt x="12528" y="18564"/>
                                  <a:pt x="16331" y="18564"/>
                                </a:cubicBezTo>
                                <a:lnTo>
                                  <a:pt x="21600" y="17771"/>
                                </a:lnTo>
                                <a:lnTo>
                                  <a:pt x="21600" y="20471"/>
                                </a:lnTo>
                                <a:lnTo>
                                  <a:pt x="14346" y="21599"/>
                                </a:lnTo>
                                <a:cubicBezTo>
                                  <a:pt x="11303" y="21599"/>
                                  <a:pt x="8618" y="21161"/>
                                  <a:pt x="6290" y="20283"/>
                                </a:cubicBezTo>
                                <a:cubicBezTo>
                                  <a:pt x="3978" y="19405"/>
                                  <a:pt x="2297" y="18152"/>
                                  <a:pt x="1247" y="16525"/>
                                </a:cubicBezTo>
                                <a:cubicBezTo>
                                  <a:pt x="213" y="14886"/>
                                  <a:pt x="0" y="12991"/>
                                  <a:pt x="608" y="10839"/>
                                </a:cubicBezTo>
                                <a:cubicBezTo>
                                  <a:pt x="1247" y="8633"/>
                                  <a:pt x="2639" y="6690"/>
                                  <a:pt x="4784" y="5009"/>
                                </a:cubicBezTo>
                                <a:cubicBezTo>
                                  <a:pt x="6929" y="3317"/>
                                  <a:pt x="9630" y="2016"/>
                                  <a:pt x="12886" y="1106"/>
                                </a:cubicBez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曲线 13"/>
                        <wps:cNvSpPr/>
                        <wps:spPr>
                          <a:xfrm rot="0">
                            <a:off x="690810" y="63679"/>
                            <a:ext cx="36600" cy="30437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9" y="0"/>
                                </a:moveTo>
                                <a:lnTo>
                                  <a:pt x="21599" y="8498"/>
                                </a:lnTo>
                                <a:lnTo>
                                  <a:pt x="17799" y="9525"/>
                                </a:lnTo>
                                <a:cubicBezTo>
                                  <a:pt x="12801" y="12455"/>
                                  <a:pt x="8342" y="16480"/>
                                  <a:pt x="4421" y="21600"/>
                                </a:cubicBezTo>
                                <a:lnTo>
                                  <a:pt x="0" y="15261"/>
                                </a:lnTo>
                                <a:cubicBezTo>
                                  <a:pt x="4536" y="9433"/>
                                  <a:pt x="9905" y="4822"/>
                                  <a:pt x="16107" y="1430"/>
                                </a:cubicBezTo>
                                <a:lnTo>
                                  <a:pt x="21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曲线 14"/>
                        <wps:cNvSpPr/>
                        <wps:spPr>
                          <a:xfrm rot="0">
                            <a:off x="727411" y="58472"/>
                            <a:ext cx="68301" cy="145781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7627" y="0"/>
                                </a:moveTo>
                                <a:cubicBezTo>
                                  <a:pt x="10664" y="0"/>
                                  <a:pt x="13308" y="292"/>
                                  <a:pt x="15561" y="878"/>
                                </a:cubicBezTo>
                                <a:cubicBezTo>
                                  <a:pt x="17814" y="1464"/>
                                  <a:pt x="19436" y="2314"/>
                                  <a:pt x="20425" y="3427"/>
                                </a:cubicBezTo>
                                <a:cubicBezTo>
                                  <a:pt x="21428" y="4541"/>
                                  <a:pt x="21600" y="5864"/>
                                  <a:pt x="20940" y="7396"/>
                                </a:cubicBezTo>
                                <a:lnTo>
                                  <a:pt x="14881" y="21600"/>
                                </a:lnTo>
                                <a:lnTo>
                                  <a:pt x="10842" y="21600"/>
                                </a:lnTo>
                                <a:lnTo>
                                  <a:pt x="12367" y="18027"/>
                                </a:lnTo>
                                <a:lnTo>
                                  <a:pt x="12161" y="18027"/>
                                </a:lnTo>
                                <a:cubicBezTo>
                                  <a:pt x="10114" y="19147"/>
                                  <a:pt x="7483" y="20084"/>
                                  <a:pt x="4268" y="20837"/>
                                </a:cubicBezTo>
                                <a:lnTo>
                                  <a:pt x="0" y="21279"/>
                                </a:lnTo>
                                <a:lnTo>
                                  <a:pt x="0" y="19655"/>
                                </a:lnTo>
                                <a:lnTo>
                                  <a:pt x="3527" y="19302"/>
                                </a:lnTo>
                                <a:cubicBezTo>
                                  <a:pt x="6219" y="18748"/>
                                  <a:pt x="8493" y="18014"/>
                                  <a:pt x="10348" y="17100"/>
                                </a:cubicBezTo>
                                <a:cubicBezTo>
                                  <a:pt x="12202" y="16186"/>
                                  <a:pt x="13356" y="15201"/>
                                  <a:pt x="13810" y="14145"/>
                                </a:cubicBezTo>
                                <a:lnTo>
                                  <a:pt x="14696" y="12089"/>
                                </a:lnTo>
                                <a:cubicBezTo>
                                  <a:pt x="13446" y="11638"/>
                                  <a:pt x="11611" y="11268"/>
                                  <a:pt x="9193" y="10978"/>
                                </a:cubicBezTo>
                                <a:cubicBezTo>
                                  <a:pt x="6789" y="10682"/>
                                  <a:pt x="4145" y="10534"/>
                                  <a:pt x="1259" y="10534"/>
                                </a:cubicBezTo>
                                <a:lnTo>
                                  <a:pt x="0" y="10690"/>
                                </a:lnTo>
                                <a:lnTo>
                                  <a:pt x="0" y="8971"/>
                                </a:lnTo>
                                <a:lnTo>
                                  <a:pt x="1836" y="8815"/>
                                </a:lnTo>
                                <a:cubicBezTo>
                                  <a:pt x="4571" y="8815"/>
                                  <a:pt x="7085" y="8944"/>
                                  <a:pt x="9379" y="9201"/>
                                </a:cubicBezTo>
                                <a:cubicBezTo>
                                  <a:pt x="11687" y="9453"/>
                                  <a:pt x="13727" y="9790"/>
                                  <a:pt x="15500" y="10215"/>
                                </a:cubicBezTo>
                                <a:lnTo>
                                  <a:pt x="16592" y="7618"/>
                                </a:lnTo>
                                <a:cubicBezTo>
                                  <a:pt x="17114" y="6401"/>
                                  <a:pt x="17018" y="5362"/>
                                  <a:pt x="16303" y="4499"/>
                                </a:cubicBezTo>
                                <a:cubicBezTo>
                                  <a:pt x="15602" y="3637"/>
                                  <a:pt x="14414" y="2980"/>
                                  <a:pt x="12738" y="2529"/>
                                </a:cubicBezTo>
                                <a:cubicBezTo>
                                  <a:pt x="11062" y="2072"/>
                                  <a:pt x="9042" y="1844"/>
                                  <a:pt x="6680" y="1844"/>
                                </a:cubicBezTo>
                                <a:lnTo>
                                  <a:pt x="0" y="2547"/>
                                </a:lnTo>
                                <a:lnTo>
                                  <a:pt x="0" y="773"/>
                                </a:lnTo>
                                <a:lnTo>
                                  <a:pt x="7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曲线 15"/>
                        <wps:cNvSpPr/>
                        <wps:spPr>
                          <a:xfrm rot="0">
                            <a:off x="819312" y="0"/>
                            <a:ext cx="54300" cy="204253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6238" y="0"/>
                                </a:moveTo>
                                <a:lnTo>
                                  <a:pt x="21600" y="0"/>
                                </a:lnTo>
                                <a:lnTo>
                                  <a:pt x="5361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16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曲线 16"/>
                        <wps:cNvSpPr/>
                        <wps:spPr>
                          <a:xfrm rot="0">
                            <a:off x="874213" y="61076"/>
                            <a:ext cx="42000" cy="143178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4701" y="0"/>
                                </a:moveTo>
                                <a:lnTo>
                                  <a:pt x="21600" y="0"/>
                                </a:lnTo>
                                <a:lnTo>
                                  <a:pt x="6898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14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txbx id="17">
                          <w:txbxContent>
                            <w:p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曲线 18"/>
                        <wps:cNvSpPr/>
                        <wps:spPr>
                          <a:xfrm rot="0">
                            <a:off x="905814" y="11614"/>
                            <a:ext cx="22800" cy="21927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2754" y="0"/>
                                </a:moveTo>
                                <a:cubicBezTo>
                                  <a:pt x="15757" y="0"/>
                                  <a:pt x="18021" y="1071"/>
                                  <a:pt x="19543" y="3214"/>
                                </a:cubicBezTo>
                                <a:cubicBezTo>
                                  <a:pt x="21106" y="5357"/>
                                  <a:pt x="21600" y="7907"/>
                                  <a:pt x="21024" y="10864"/>
                                </a:cubicBezTo>
                                <a:cubicBezTo>
                                  <a:pt x="20448" y="13778"/>
                                  <a:pt x="18987" y="16307"/>
                                  <a:pt x="16642" y="18449"/>
                                </a:cubicBezTo>
                                <a:cubicBezTo>
                                  <a:pt x="14296" y="20549"/>
                                  <a:pt x="11644" y="21600"/>
                                  <a:pt x="8681" y="21600"/>
                                </a:cubicBezTo>
                                <a:cubicBezTo>
                                  <a:pt x="5801" y="21600"/>
                                  <a:pt x="3579" y="20528"/>
                                  <a:pt x="2015" y="18385"/>
                                </a:cubicBezTo>
                                <a:cubicBezTo>
                                  <a:pt x="493" y="16199"/>
                                  <a:pt x="0" y="13692"/>
                                  <a:pt x="534" y="10864"/>
                                </a:cubicBezTo>
                                <a:cubicBezTo>
                                  <a:pt x="1110" y="7949"/>
                                  <a:pt x="2550" y="5421"/>
                                  <a:pt x="4854" y="3278"/>
                                </a:cubicBezTo>
                                <a:cubicBezTo>
                                  <a:pt x="7199" y="1092"/>
                                  <a:pt x="9833" y="0"/>
                                  <a:pt x="1275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曲线 19"/>
                        <wps:cNvSpPr/>
                        <wps:spPr>
                          <a:xfrm rot="0">
                            <a:off x="922014" y="61076"/>
                            <a:ext cx="134601" cy="143178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5143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244" y="1652"/>
                                </a:lnTo>
                                <a:lnTo>
                                  <a:pt x="3042" y="19819"/>
                                </a:lnTo>
                                <a:lnTo>
                                  <a:pt x="17731" y="19819"/>
                                </a:lnTo>
                                <a:lnTo>
                                  <a:pt x="17355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345" y="19957"/>
                                </a:lnTo>
                                <a:lnTo>
                                  <a:pt x="18557" y="1829"/>
                                </a:lnTo>
                                <a:lnTo>
                                  <a:pt x="4757" y="1829"/>
                                </a:lnTo>
                                <a:lnTo>
                                  <a:pt x="5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曲线 20"/>
                        <wps:cNvSpPr/>
                        <wps:spPr>
                          <a:xfrm rot="0">
                            <a:off x="1059516" y="119048"/>
                            <a:ext cx="61600" cy="87608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600" y="2860"/>
                                </a:lnTo>
                                <a:lnTo>
                                  <a:pt x="11516" y="4736"/>
                                </a:lnTo>
                                <a:cubicBezTo>
                                  <a:pt x="8291" y="6160"/>
                                  <a:pt x="6321" y="8130"/>
                                  <a:pt x="5606" y="10646"/>
                                </a:cubicBezTo>
                                <a:cubicBezTo>
                                  <a:pt x="4891" y="13130"/>
                                  <a:pt x="5545" y="15074"/>
                                  <a:pt x="7568" y="16476"/>
                                </a:cubicBezTo>
                                <a:cubicBezTo>
                                  <a:pt x="9607" y="17868"/>
                                  <a:pt x="12528" y="18564"/>
                                  <a:pt x="16331" y="18564"/>
                                </a:cubicBezTo>
                                <a:lnTo>
                                  <a:pt x="21600" y="17771"/>
                                </a:lnTo>
                                <a:lnTo>
                                  <a:pt x="21600" y="20471"/>
                                </a:lnTo>
                                <a:lnTo>
                                  <a:pt x="14346" y="21599"/>
                                </a:lnTo>
                                <a:cubicBezTo>
                                  <a:pt x="11303" y="21599"/>
                                  <a:pt x="8618" y="21161"/>
                                  <a:pt x="6290" y="20283"/>
                                </a:cubicBezTo>
                                <a:cubicBezTo>
                                  <a:pt x="3978" y="19405"/>
                                  <a:pt x="2297" y="18152"/>
                                  <a:pt x="1247" y="16525"/>
                                </a:cubicBezTo>
                                <a:cubicBezTo>
                                  <a:pt x="213" y="14886"/>
                                  <a:pt x="0" y="12991"/>
                                  <a:pt x="608" y="10839"/>
                                </a:cubicBezTo>
                                <a:cubicBezTo>
                                  <a:pt x="1247" y="8633"/>
                                  <a:pt x="2639" y="6690"/>
                                  <a:pt x="4784" y="5009"/>
                                </a:cubicBezTo>
                                <a:cubicBezTo>
                                  <a:pt x="6929" y="3317"/>
                                  <a:pt x="9630" y="2016"/>
                                  <a:pt x="12886" y="1106"/>
                                </a:cubicBez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曲线 21"/>
                        <wps:cNvSpPr/>
                        <wps:spPr>
                          <a:xfrm rot="0">
                            <a:off x="1084516" y="63679"/>
                            <a:ext cx="36600" cy="30437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9" y="0"/>
                                </a:moveTo>
                                <a:lnTo>
                                  <a:pt x="21599" y="8498"/>
                                </a:lnTo>
                                <a:lnTo>
                                  <a:pt x="17799" y="9525"/>
                                </a:lnTo>
                                <a:cubicBezTo>
                                  <a:pt x="12801" y="12455"/>
                                  <a:pt x="8342" y="16480"/>
                                  <a:pt x="4421" y="21600"/>
                                </a:cubicBezTo>
                                <a:lnTo>
                                  <a:pt x="0" y="15261"/>
                                </a:lnTo>
                                <a:cubicBezTo>
                                  <a:pt x="4536" y="9433"/>
                                  <a:pt x="9905" y="4822"/>
                                  <a:pt x="16107" y="1430"/>
                                </a:cubicBezTo>
                                <a:lnTo>
                                  <a:pt x="21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曲线 22"/>
                        <wps:cNvSpPr/>
                        <wps:spPr>
                          <a:xfrm rot="0">
                            <a:off x="1121117" y="58472"/>
                            <a:ext cx="68301" cy="145781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7627" y="0"/>
                                </a:moveTo>
                                <a:cubicBezTo>
                                  <a:pt x="10664" y="0"/>
                                  <a:pt x="13308" y="292"/>
                                  <a:pt x="15561" y="878"/>
                                </a:cubicBezTo>
                                <a:cubicBezTo>
                                  <a:pt x="17814" y="1464"/>
                                  <a:pt x="19436" y="2314"/>
                                  <a:pt x="20425" y="3427"/>
                                </a:cubicBezTo>
                                <a:cubicBezTo>
                                  <a:pt x="21428" y="4541"/>
                                  <a:pt x="21600" y="5864"/>
                                  <a:pt x="20940" y="7396"/>
                                </a:cubicBezTo>
                                <a:lnTo>
                                  <a:pt x="14881" y="21600"/>
                                </a:lnTo>
                                <a:lnTo>
                                  <a:pt x="10842" y="21600"/>
                                </a:lnTo>
                                <a:lnTo>
                                  <a:pt x="12367" y="18027"/>
                                </a:lnTo>
                                <a:lnTo>
                                  <a:pt x="12161" y="18027"/>
                                </a:lnTo>
                                <a:cubicBezTo>
                                  <a:pt x="10114" y="19147"/>
                                  <a:pt x="7483" y="20084"/>
                                  <a:pt x="4268" y="20837"/>
                                </a:cubicBezTo>
                                <a:lnTo>
                                  <a:pt x="0" y="21279"/>
                                </a:lnTo>
                                <a:lnTo>
                                  <a:pt x="0" y="19655"/>
                                </a:lnTo>
                                <a:lnTo>
                                  <a:pt x="3527" y="19302"/>
                                </a:lnTo>
                                <a:cubicBezTo>
                                  <a:pt x="6219" y="18748"/>
                                  <a:pt x="8493" y="18014"/>
                                  <a:pt x="10348" y="17100"/>
                                </a:cubicBezTo>
                                <a:cubicBezTo>
                                  <a:pt x="12202" y="16186"/>
                                  <a:pt x="13356" y="15201"/>
                                  <a:pt x="13810" y="14145"/>
                                </a:cubicBezTo>
                                <a:lnTo>
                                  <a:pt x="14696" y="12089"/>
                                </a:lnTo>
                                <a:cubicBezTo>
                                  <a:pt x="13446" y="11638"/>
                                  <a:pt x="11611" y="11268"/>
                                  <a:pt x="9193" y="10978"/>
                                </a:cubicBezTo>
                                <a:cubicBezTo>
                                  <a:pt x="6789" y="10682"/>
                                  <a:pt x="4145" y="10534"/>
                                  <a:pt x="1259" y="10534"/>
                                </a:cubicBezTo>
                                <a:lnTo>
                                  <a:pt x="0" y="10690"/>
                                </a:lnTo>
                                <a:lnTo>
                                  <a:pt x="0" y="8971"/>
                                </a:lnTo>
                                <a:lnTo>
                                  <a:pt x="1836" y="8815"/>
                                </a:lnTo>
                                <a:cubicBezTo>
                                  <a:pt x="4571" y="8815"/>
                                  <a:pt x="7085" y="8944"/>
                                  <a:pt x="9379" y="9201"/>
                                </a:cubicBezTo>
                                <a:cubicBezTo>
                                  <a:pt x="11687" y="9453"/>
                                  <a:pt x="13727" y="9790"/>
                                  <a:pt x="15500" y="10215"/>
                                </a:cubicBezTo>
                                <a:lnTo>
                                  <a:pt x="16592" y="7618"/>
                                </a:lnTo>
                                <a:cubicBezTo>
                                  <a:pt x="17114" y="6401"/>
                                  <a:pt x="17018" y="5362"/>
                                  <a:pt x="16303" y="4499"/>
                                </a:cubicBezTo>
                                <a:cubicBezTo>
                                  <a:pt x="15602" y="3637"/>
                                  <a:pt x="14414" y="2980"/>
                                  <a:pt x="12738" y="2529"/>
                                </a:cubicBezTo>
                                <a:cubicBezTo>
                                  <a:pt x="11062" y="2072"/>
                                  <a:pt x="9042" y="1844"/>
                                  <a:pt x="6680" y="1844"/>
                                </a:cubicBezTo>
                                <a:lnTo>
                                  <a:pt x="0" y="2547"/>
                                </a:lnTo>
                                <a:lnTo>
                                  <a:pt x="0" y="773"/>
                                </a:lnTo>
                                <a:lnTo>
                                  <a:pt x="7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曲线 23"/>
                        <wps:cNvSpPr/>
                        <wps:spPr>
                          <a:xfrm rot="0">
                            <a:off x="1222219" y="16720"/>
                            <a:ext cx="87501" cy="189936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406" y="0"/>
                                </a:moveTo>
                                <a:lnTo>
                                  <a:pt x="13719" y="0"/>
                                </a:lnTo>
                                <a:lnTo>
                                  <a:pt x="11531" y="5042"/>
                                </a:lnTo>
                                <a:lnTo>
                                  <a:pt x="21600" y="5042"/>
                                </a:lnTo>
                                <a:lnTo>
                                  <a:pt x="21021" y="6384"/>
                                </a:lnTo>
                                <a:lnTo>
                                  <a:pt x="10952" y="6384"/>
                                </a:lnTo>
                                <a:lnTo>
                                  <a:pt x="6690" y="16209"/>
                                </a:lnTo>
                                <a:cubicBezTo>
                                  <a:pt x="6283" y="17148"/>
                                  <a:pt x="6095" y="17897"/>
                                  <a:pt x="6127" y="18456"/>
                                </a:cubicBezTo>
                                <a:cubicBezTo>
                                  <a:pt x="6170" y="19009"/>
                                  <a:pt x="6524" y="19437"/>
                                  <a:pt x="7189" y="19738"/>
                                </a:cubicBezTo>
                                <a:cubicBezTo>
                                  <a:pt x="7854" y="20035"/>
                                  <a:pt x="8958" y="20183"/>
                                  <a:pt x="10502" y="20183"/>
                                </a:cubicBezTo>
                                <a:cubicBezTo>
                                  <a:pt x="11253" y="20183"/>
                                  <a:pt x="12035" y="20151"/>
                                  <a:pt x="12850" y="20087"/>
                                </a:cubicBezTo>
                                <a:cubicBezTo>
                                  <a:pt x="13676" y="20018"/>
                                  <a:pt x="14399" y="19934"/>
                                  <a:pt x="15021" y="19835"/>
                                </a:cubicBezTo>
                                <a:lnTo>
                                  <a:pt x="14989" y="21177"/>
                                </a:lnTo>
                                <a:cubicBezTo>
                                  <a:pt x="14174" y="21305"/>
                                  <a:pt x="13241" y="21409"/>
                                  <a:pt x="12191" y="21488"/>
                                </a:cubicBezTo>
                                <a:cubicBezTo>
                                  <a:pt x="11140" y="21562"/>
                                  <a:pt x="10121" y="21599"/>
                                  <a:pt x="9135" y="21599"/>
                                </a:cubicBezTo>
                                <a:cubicBezTo>
                                  <a:pt x="6390" y="21599"/>
                                  <a:pt x="4514" y="21234"/>
                                  <a:pt x="3506" y="20502"/>
                                </a:cubicBezTo>
                                <a:cubicBezTo>
                                  <a:pt x="2498" y="19766"/>
                                  <a:pt x="2315" y="18648"/>
                                  <a:pt x="2959" y="17151"/>
                                </a:cubicBezTo>
                                <a:lnTo>
                                  <a:pt x="7639" y="6384"/>
                                </a:lnTo>
                                <a:lnTo>
                                  <a:pt x="0" y="6384"/>
                                </a:lnTo>
                                <a:lnTo>
                                  <a:pt x="578" y="5042"/>
                                </a:lnTo>
                                <a:lnTo>
                                  <a:pt x="8218" y="5042"/>
                                </a:lnTo>
                                <a:lnTo>
                                  <a:pt x="10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曲线 24"/>
                        <wps:cNvSpPr/>
                        <wps:spPr>
                          <a:xfrm rot="0">
                            <a:off x="1318720" y="61076"/>
                            <a:ext cx="42000" cy="143178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4701" y="0"/>
                                </a:moveTo>
                                <a:lnTo>
                                  <a:pt x="21600" y="0"/>
                                </a:lnTo>
                                <a:lnTo>
                                  <a:pt x="6898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14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曲线 25"/>
                        <wps:cNvSpPr/>
                        <wps:spPr>
                          <a:xfrm rot="0">
                            <a:off x="1350321" y="11614"/>
                            <a:ext cx="22800" cy="21927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2754" y="0"/>
                                </a:moveTo>
                                <a:cubicBezTo>
                                  <a:pt x="15757" y="0"/>
                                  <a:pt x="18021" y="1071"/>
                                  <a:pt x="19543" y="3214"/>
                                </a:cubicBezTo>
                                <a:cubicBezTo>
                                  <a:pt x="21106" y="5357"/>
                                  <a:pt x="21600" y="7907"/>
                                  <a:pt x="21024" y="10864"/>
                                </a:cubicBezTo>
                                <a:cubicBezTo>
                                  <a:pt x="20448" y="13778"/>
                                  <a:pt x="18987" y="16307"/>
                                  <a:pt x="16642" y="18449"/>
                                </a:cubicBezTo>
                                <a:cubicBezTo>
                                  <a:pt x="14297" y="20549"/>
                                  <a:pt x="11644" y="21600"/>
                                  <a:pt x="8680" y="21600"/>
                                </a:cubicBezTo>
                                <a:cubicBezTo>
                                  <a:pt x="5801" y="21600"/>
                                  <a:pt x="3579" y="20528"/>
                                  <a:pt x="2016" y="18385"/>
                                </a:cubicBezTo>
                                <a:cubicBezTo>
                                  <a:pt x="493" y="16199"/>
                                  <a:pt x="0" y="13692"/>
                                  <a:pt x="534" y="10864"/>
                                </a:cubicBezTo>
                                <a:cubicBezTo>
                                  <a:pt x="1110" y="7949"/>
                                  <a:pt x="2550" y="5421"/>
                                  <a:pt x="4854" y="3278"/>
                                </a:cubicBezTo>
                                <a:cubicBezTo>
                                  <a:pt x="7199" y="1092"/>
                                  <a:pt x="9833" y="0"/>
                                  <a:pt x="1275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曲线 26"/>
                        <wps:cNvSpPr/>
                        <wps:spPr>
                          <a:xfrm rot="0">
                            <a:off x="1380321" y="62077"/>
                            <a:ext cx="69901" cy="14457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600" y="1796"/>
                                </a:lnTo>
                                <a:lnTo>
                                  <a:pt x="16563" y="2433"/>
                                </a:lnTo>
                                <a:cubicBezTo>
                                  <a:pt x="13772" y="3180"/>
                                  <a:pt x="11391" y="4254"/>
                                  <a:pt x="9419" y="5657"/>
                                </a:cubicBezTo>
                                <a:cubicBezTo>
                                  <a:pt x="7446" y="7052"/>
                                  <a:pt x="6071" y="8682"/>
                                  <a:pt x="5293" y="10546"/>
                                </a:cubicBezTo>
                                <a:cubicBezTo>
                                  <a:pt x="4528" y="12409"/>
                                  <a:pt x="4555" y="14035"/>
                                  <a:pt x="5373" y="15425"/>
                                </a:cubicBezTo>
                                <a:cubicBezTo>
                                  <a:pt x="6205" y="16808"/>
                                  <a:pt x="7708" y="17873"/>
                                  <a:pt x="9881" y="18619"/>
                                </a:cubicBezTo>
                                <a:cubicBezTo>
                                  <a:pt x="12055" y="19366"/>
                                  <a:pt x="14698" y="19739"/>
                                  <a:pt x="17811" y="19739"/>
                                </a:cubicBezTo>
                                <a:lnTo>
                                  <a:pt x="21600" y="19259"/>
                                </a:lnTo>
                                <a:lnTo>
                                  <a:pt x="21600" y="21060"/>
                                </a:lnTo>
                                <a:lnTo>
                                  <a:pt x="17026" y="21599"/>
                                </a:lnTo>
                                <a:cubicBezTo>
                                  <a:pt x="12934" y="21599"/>
                                  <a:pt x="9519" y="21155"/>
                                  <a:pt x="6782" y="20265"/>
                                </a:cubicBezTo>
                                <a:cubicBezTo>
                                  <a:pt x="4058" y="19376"/>
                                  <a:pt x="2166" y="18097"/>
                                  <a:pt x="1106" y="16428"/>
                                </a:cubicBezTo>
                                <a:cubicBezTo>
                                  <a:pt x="60" y="14759"/>
                                  <a:pt x="0" y="12799"/>
                                  <a:pt x="925" y="10546"/>
                                </a:cubicBezTo>
                                <a:cubicBezTo>
                                  <a:pt x="1865" y="8293"/>
                                  <a:pt x="3548" y="6332"/>
                                  <a:pt x="5977" y="4663"/>
                                </a:cubicBezTo>
                                <a:cubicBezTo>
                                  <a:pt x="8419" y="2995"/>
                                  <a:pt x="11370" y="1709"/>
                                  <a:pt x="14832" y="807"/>
                                </a:cubicBez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曲线 27"/>
                        <wps:cNvSpPr/>
                        <wps:spPr>
                          <a:xfrm rot="0">
                            <a:off x="1450222" y="58472"/>
                            <a:ext cx="69901" cy="14457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4583" y="0"/>
                                </a:moveTo>
                                <a:cubicBezTo>
                                  <a:pt x="8661" y="0"/>
                                  <a:pt x="12061" y="451"/>
                                  <a:pt x="14785" y="1353"/>
                                </a:cubicBezTo>
                                <a:cubicBezTo>
                                  <a:pt x="17521" y="2255"/>
                                  <a:pt x="19420" y="3540"/>
                                  <a:pt x="20479" y="5208"/>
                                </a:cubicBezTo>
                                <a:cubicBezTo>
                                  <a:pt x="21539" y="6876"/>
                                  <a:pt x="21600" y="8836"/>
                                  <a:pt x="20660" y="11089"/>
                                </a:cubicBezTo>
                                <a:cubicBezTo>
                                  <a:pt x="19735" y="13341"/>
                                  <a:pt x="18051" y="15301"/>
                                  <a:pt x="15610" y="16969"/>
                                </a:cubicBezTo>
                                <a:cubicBezTo>
                                  <a:pt x="13168" y="18637"/>
                                  <a:pt x="10210" y="19916"/>
                                  <a:pt x="6736" y="20805"/>
                                </a:cubicBezTo>
                                <a:lnTo>
                                  <a:pt x="0" y="21600"/>
                                </a:lnTo>
                                <a:lnTo>
                                  <a:pt x="0" y="19799"/>
                                </a:lnTo>
                                <a:lnTo>
                                  <a:pt x="5045" y="19160"/>
                                </a:lnTo>
                                <a:cubicBezTo>
                                  <a:pt x="7836" y="18413"/>
                                  <a:pt x="10217" y="17349"/>
                                  <a:pt x="12189" y="15966"/>
                                </a:cubicBezTo>
                                <a:cubicBezTo>
                                  <a:pt x="14161" y="14577"/>
                                  <a:pt x="15529" y="12951"/>
                                  <a:pt x="16294" y="11089"/>
                                </a:cubicBezTo>
                                <a:cubicBezTo>
                                  <a:pt x="17072" y="9226"/>
                                  <a:pt x="17045" y="7597"/>
                                  <a:pt x="16214" y="6201"/>
                                </a:cubicBezTo>
                                <a:cubicBezTo>
                                  <a:pt x="15395" y="4799"/>
                                  <a:pt x="13899" y="3725"/>
                                  <a:pt x="11726" y="2979"/>
                                </a:cubicBezTo>
                                <a:cubicBezTo>
                                  <a:pt x="9566" y="2232"/>
                                  <a:pt x="6930" y="1859"/>
                                  <a:pt x="3818" y="1859"/>
                                </a:cubicBezTo>
                                <a:lnTo>
                                  <a:pt x="0" y="2342"/>
                                </a:lnTo>
                                <a:lnTo>
                                  <a:pt x="0" y="546"/>
                                </a:lnTo>
                                <a:lnTo>
                                  <a:pt x="4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曲线 28"/>
                        <wps:cNvSpPr/>
                        <wps:spPr>
                          <a:xfrm rot="0">
                            <a:off x="1530524" y="58472"/>
                            <a:ext cx="135602" cy="145781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5043" y="0"/>
                                </a:moveTo>
                                <a:cubicBezTo>
                                  <a:pt x="16543" y="0"/>
                                  <a:pt x="17822" y="299"/>
                                  <a:pt x="18880" y="897"/>
                                </a:cubicBezTo>
                                <a:cubicBezTo>
                                  <a:pt x="19937" y="1496"/>
                                  <a:pt x="20680" y="2352"/>
                                  <a:pt x="21109" y="3466"/>
                                </a:cubicBezTo>
                                <a:cubicBezTo>
                                  <a:pt x="21544" y="4580"/>
                                  <a:pt x="21600" y="5890"/>
                                  <a:pt x="21275" y="7396"/>
                                </a:cubicBezTo>
                                <a:lnTo>
                                  <a:pt x="18226" y="21600"/>
                                </a:lnTo>
                                <a:lnTo>
                                  <a:pt x="16080" y="21600"/>
                                </a:lnTo>
                                <a:lnTo>
                                  <a:pt x="18994" y="8033"/>
                                </a:lnTo>
                                <a:cubicBezTo>
                                  <a:pt x="19401" y="6121"/>
                                  <a:pt x="19191" y="4612"/>
                                  <a:pt x="18361" y="3505"/>
                                </a:cubicBezTo>
                                <a:cubicBezTo>
                                  <a:pt x="17532" y="2397"/>
                                  <a:pt x="16212" y="1844"/>
                                  <a:pt x="14401" y="1844"/>
                                </a:cubicBezTo>
                                <a:cubicBezTo>
                                  <a:pt x="13018" y="1844"/>
                                  <a:pt x="11636" y="2179"/>
                                  <a:pt x="10253" y="2848"/>
                                </a:cubicBezTo>
                                <a:cubicBezTo>
                                  <a:pt x="8878" y="3517"/>
                                  <a:pt x="7696" y="4422"/>
                                  <a:pt x="6708" y="5561"/>
                                </a:cubicBezTo>
                                <a:cubicBezTo>
                                  <a:pt x="5719" y="6701"/>
                                  <a:pt x="5080" y="7937"/>
                                  <a:pt x="4790" y="9269"/>
                                </a:cubicBezTo>
                                <a:lnTo>
                                  <a:pt x="2146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4551" y="395"/>
                                </a:lnTo>
                                <a:lnTo>
                                  <a:pt x="6614" y="395"/>
                                </a:lnTo>
                                <a:lnTo>
                                  <a:pt x="5754" y="4412"/>
                                </a:lnTo>
                                <a:lnTo>
                                  <a:pt x="5857" y="4412"/>
                                </a:lnTo>
                                <a:cubicBezTo>
                                  <a:pt x="6846" y="3196"/>
                                  <a:pt x="8180" y="2156"/>
                                  <a:pt x="9859" y="1293"/>
                                </a:cubicBezTo>
                                <a:cubicBezTo>
                                  <a:pt x="11546" y="431"/>
                                  <a:pt x="13274" y="0"/>
                                  <a:pt x="1504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曲线 29"/>
                        <wps:cNvSpPr/>
                        <wps:spPr>
                          <a:xfrm rot="0">
                            <a:off x="1689626" y="183528"/>
                            <a:ext cx="23000" cy="22027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2666" y="0"/>
                                </a:moveTo>
                                <a:cubicBezTo>
                                  <a:pt x="15847" y="0"/>
                                  <a:pt x="18172" y="1022"/>
                                  <a:pt x="19641" y="3066"/>
                                </a:cubicBezTo>
                                <a:cubicBezTo>
                                  <a:pt x="21150" y="5112"/>
                                  <a:pt x="21600" y="7732"/>
                                  <a:pt x="20988" y="10927"/>
                                </a:cubicBezTo>
                                <a:cubicBezTo>
                                  <a:pt x="20416" y="13952"/>
                                  <a:pt x="19008" y="16487"/>
                                  <a:pt x="16766" y="18532"/>
                                </a:cubicBezTo>
                                <a:cubicBezTo>
                                  <a:pt x="14521" y="20577"/>
                                  <a:pt x="11850" y="21600"/>
                                  <a:pt x="8749" y="21600"/>
                                </a:cubicBezTo>
                                <a:cubicBezTo>
                                  <a:pt x="5771" y="21600"/>
                                  <a:pt x="3508" y="20555"/>
                                  <a:pt x="1958" y="18468"/>
                                </a:cubicBezTo>
                                <a:cubicBezTo>
                                  <a:pt x="448" y="16380"/>
                                  <a:pt x="0" y="13824"/>
                                  <a:pt x="611" y="10800"/>
                                </a:cubicBezTo>
                                <a:cubicBezTo>
                                  <a:pt x="1183" y="7689"/>
                                  <a:pt x="2589" y="5112"/>
                                  <a:pt x="4833" y="3066"/>
                                </a:cubicBezTo>
                                <a:cubicBezTo>
                                  <a:pt x="7118" y="1022"/>
                                  <a:pt x="9728" y="0"/>
                                  <a:pt x="1266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曲线 30"/>
                        <wps:cNvSpPr/>
                        <wps:spPr>
                          <a:xfrm rot="0">
                            <a:off x="1711626" y="73191"/>
                            <a:ext cx="22999" cy="22127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2675" y="0"/>
                                </a:moveTo>
                                <a:cubicBezTo>
                                  <a:pt x="15853" y="0"/>
                                  <a:pt x="18176" y="1019"/>
                                  <a:pt x="19644" y="3057"/>
                                </a:cubicBezTo>
                                <a:cubicBezTo>
                                  <a:pt x="21152" y="5097"/>
                                  <a:pt x="21600" y="7710"/>
                                  <a:pt x="20989" y="10895"/>
                                </a:cubicBezTo>
                                <a:cubicBezTo>
                                  <a:pt x="20377" y="13954"/>
                                  <a:pt x="18951" y="16502"/>
                                  <a:pt x="16709" y="18541"/>
                                </a:cubicBezTo>
                                <a:cubicBezTo>
                                  <a:pt x="14468" y="20580"/>
                                  <a:pt x="11798" y="21599"/>
                                  <a:pt x="8701" y="21599"/>
                                </a:cubicBezTo>
                                <a:cubicBezTo>
                                  <a:pt x="5726" y="21599"/>
                                  <a:pt x="3484" y="20559"/>
                                  <a:pt x="1976" y="18478"/>
                                </a:cubicBezTo>
                                <a:cubicBezTo>
                                  <a:pt x="468" y="16396"/>
                                  <a:pt x="0" y="13847"/>
                                  <a:pt x="571" y="10831"/>
                                </a:cubicBezTo>
                                <a:cubicBezTo>
                                  <a:pt x="1182" y="7688"/>
                                  <a:pt x="2608" y="5097"/>
                                  <a:pt x="4850" y="3057"/>
                                </a:cubicBezTo>
                                <a:cubicBezTo>
                                  <a:pt x="7131" y="1019"/>
                                  <a:pt x="9741" y="0"/>
                                  <a:pt x="1267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曲线 31"/>
                        <wps:cNvSpPr/>
                        <wps:spPr>
                          <a:xfrm rot="0">
                            <a:off x="1830628" y="3704"/>
                            <a:ext cx="170602" cy="20475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4228" y="0"/>
                                </a:moveTo>
                                <a:cubicBezTo>
                                  <a:pt x="15811" y="0"/>
                                  <a:pt x="17271" y="286"/>
                                  <a:pt x="18606" y="859"/>
                                </a:cubicBezTo>
                                <a:cubicBezTo>
                                  <a:pt x="19948" y="1432"/>
                                  <a:pt x="20945" y="2173"/>
                                  <a:pt x="21600" y="3080"/>
                                </a:cubicBezTo>
                                <a:lnTo>
                                  <a:pt x="20165" y="4077"/>
                                </a:lnTo>
                                <a:cubicBezTo>
                                  <a:pt x="19500" y="3257"/>
                                  <a:pt x="18615" y="2604"/>
                                  <a:pt x="17510" y="2118"/>
                                </a:cubicBezTo>
                                <a:cubicBezTo>
                                  <a:pt x="16410" y="1627"/>
                                  <a:pt x="15179" y="1382"/>
                                  <a:pt x="13816" y="1382"/>
                                </a:cubicBezTo>
                                <a:cubicBezTo>
                                  <a:pt x="12123" y="1382"/>
                                  <a:pt x="10490" y="1753"/>
                                  <a:pt x="8918" y="2496"/>
                                </a:cubicBezTo>
                                <a:cubicBezTo>
                                  <a:pt x="7346" y="3234"/>
                                  <a:pt x="5977" y="4316"/>
                                  <a:pt x="4812" y="5742"/>
                                </a:cubicBezTo>
                                <a:cubicBezTo>
                                  <a:pt x="3652" y="7163"/>
                                  <a:pt x="2836" y="8855"/>
                                  <a:pt x="2363" y="10817"/>
                                </a:cubicBezTo>
                                <a:cubicBezTo>
                                  <a:pt x="1912" y="12710"/>
                                  <a:pt x="1926" y="14370"/>
                                  <a:pt x="2404" y="15795"/>
                                </a:cubicBezTo>
                                <a:cubicBezTo>
                                  <a:pt x="2888" y="17217"/>
                                  <a:pt x="3748" y="18310"/>
                                  <a:pt x="4985" y="19076"/>
                                </a:cubicBezTo>
                                <a:cubicBezTo>
                                  <a:pt x="6222" y="19841"/>
                                  <a:pt x="7698" y="20224"/>
                                  <a:pt x="9413" y="20224"/>
                                </a:cubicBezTo>
                                <a:cubicBezTo>
                                  <a:pt x="11122" y="20224"/>
                                  <a:pt x="12714" y="19866"/>
                                  <a:pt x="14187" y="19151"/>
                                </a:cubicBezTo>
                                <a:cubicBezTo>
                                  <a:pt x="15666" y="18432"/>
                                  <a:pt x="16878" y="17503"/>
                                  <a:pt x="17823" y="16366"/>
                                </a:cubicBezTo>
                                <a:lnTo>
                                  <a:pt x="19118" y="16985"/>
                                </a:lnTo>
                                <a:cubicBezTo>
                                  <a:pt x="18480" y="17820"/>
                                  <a:pt x="17644" y="18587"/>
                                  <a:pt x="16611" y="19289"/>
                                </a:cubicBezTo>
                                <a:cubicBezTo>
                                  <a:pt x="15578" y="19986"/>
                                  <a:pt x="14396" y="20545"/>
                                  <a:pt x="13066" y="20967"/>
                                </a:cubicBezTo>
                                <a:cubicBezTo>
                                  <a:pt x="11735" y="21389"/>
                                  <a:pt x="10350" y="21599"/>
                                  <a:pt x="8910" y="21599"/>
                                </a:cubicBezTo>
                                <a:cubicBezTo>
                                  <a:pt x="6876" y="21599"/>
                                  <a:pt x="5128" y="21162"/>
                                  <a:pt x="3666" y="20286"/>
                                </a:cubicBezTo>
                                <a:cubicBezTo>
                                  <a:pt x="2209" y="19406"/>
                                  <a:pt x="1190" y="18150"/>
                                  <a:pt x="607" y="16518"/>
                                </a:cubicBezTo>
                                <a:cubicBezTo>
                                  <a:pt x="30" y="14885"/>
                                  <a:pt x="0" y="12985"/>
                                  <a:pt x="516" y="10817"/>
                                </a:cubicBezTo>
                                <a:cubicBezTo>
                                  <a:pt x="1055" y="8570"/>
                                  <a:pt x="2009" y="6633"/>
                                  <a:pt x="3377" y="5006"/>
                                </a:cubicBezTo>
                                <a:cubicBezTo>
                                  <a:pt x="4752" y="3374"/>
                                  <a:pt x="6381" y="2131"/>
                                  <a:pt x="8267" y="1279"/>
                                </a:cubicBezTo>
                                <a:cubicBezTo>
                                  <a:pt x="10158" y="426"/>
                                  <a:pt x="12145" y="0"/>
                                  <a:pt x="1422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曲线 32"/>
                        <wps:cNvSpPr/>
                        <wps:spPr>
                          <a:xfrm rot="0">
                            <a:off x="1986031" y="61076"/>
                            <a:ext cx="165002" cy="20435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5284" y="0"/>
                                </a:moveTo>
                                <a:lnTo>
                                  <a:pt x="7219" y="0"/>
                                </a:lnTo>
                                <a:lnTo>
                                  <a:pt x="10237" y="13501"/>
                                </a:lnTo>
                                <a:lnTo>
                                  <a:pt x="10314" y="13501"/>
                                </a:lnTo>
                                <a:lnTo>
                                  <a:pt x="19767" y="0"/>
                                </a:lnTo>
                                <a:lnTo>
                                  <a:pt x="21600" y="0"/>
                                </a:lnTo>
                                <a:lnTo>
                                  <a:pt x="9240" y="17078"/>
                                </a:lnTo>
                                <a:cubicBezTo>
                                  <a:pt x="8461" y="18176"/>
                                  <a:pt x="7728" y="19042"/>
                                  <a:pt x="7040" y="19677"/>
                                </a:cubicBezTo>
                                <a:cubicBezTo>
                                  <a:pt x="6353" y="20315"/>
                                  <a:pt x="5628" y="20793"/>
                                  <a:pt x="4867" y="21110"/>
                                </a:cubicBezTo>
                                <a:cubicBezTo>
                                  <a:pt x="4105" y="21427"/>
                                  <a:pt x="3216" y="21590"/>
                                  <a:pt x="2199" y="21600"/>
                                </a:cubicBezTo>
                                <a:cubicBezTo>
                                  <a:pt x="1807" y="21600"/>
                                  <a:pt x="1397" y="21574"/>
                                  <a:pt x="971" y="21524"/>
                                </a:cubicBezTo>
                                <a:cubicBezTo>
                                  <a:pt x="551" y="21478"/>
                                  <a:pt x="227" y="21413"/>
                                  <a:pt x="0" y="21331"/>
                                </a:cubicBezTo>
                                <a:lnTo>
                                  <a:pt x="588" y="20069"/>
                                </a:lnTo>
                                <a:cubicBezTo>
                                  <a:pt x="1156" y="20221"/>
                                  <a:pt x="1764" y="20297"/>
                                  <a:pt x="2412" y="20297"/>
                                </a:cubicBezTo>
                                <a:cubicBezTo>
                                  <a:pt x="3196" y="20288"/>
                                  <a:pt x="3884" y="20166"/>
                                  <a:pt x="4475" y="19932"/>
                                </a:cubicBezTo>
                                <a:cubicBezTo>
                                  <a:pt x="5071" y="19697"/>
                                  <a:pt x="5642" y="19318"/>
                                  <a:pt x="6188" y="18794"/>
                                </a:cubicBezTo>
                                <a:cubicBezTo>
                                  <a:pt x="6739" y="18271"/>
                                  <a:pt x="7341" y="17556"/>
                                  <a:pt x="7995" y="16651"/>
                                </a:cubicBezTo>
                                <a:lnTo>
                                  <a:pt x="8941" y="15322"/>
                                </a:lnTo>
                                <a:lnTo>
                                  <a:pt x="5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曲线 33"/>
                        <wps:cNvSpPr/>
                        <wps:spPr>
                          <a:xfrm rot="0">
                            <a:off x="2140133" y="0"/>
                            <a:ext cx="77901" cy="206656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309" y="0"/>
                                </a:moveTo>
                                <a:lnTo>
                                  <a:pt x="15043" y="0"/>
                                </a:lnTo>
                                <a:lnTo>
                                  <a:pt x="9956" y="9604"/>
                                </a:lnTo>
                                <a:lnTo>
                                  <a:pt x="10137" y="9604"/>
                                </a:lnTo>
                                <a:cubicBezTo>
                                  <a:pt x="11893" y="8596"/>
                                  <a:pt x="14232" y="7763"/>
                                  <a:pt x="17154" y="7104"/>
                                </a:cubicBezTo>
                                <a:lnTo>
                                  <a:pt x="21600" y="6636"/>
                                </a:lnTo>
                                <a:lnTo>
                                  <a:pt x="21600" y="7789"/>
                                </a:lnTo>
                                <a:lnTo>
                                  <a:pt x="17803" y="8187"/>
                                </a:lnTo>
                                <a:cubicBezTo>
                                  <a:pt x="15362" y="8700"/>
                                  <a:pt x="13215" y="9452"/>
                                  <a:pt x="11364" y="10442"/>
                                </a:cubicBezTo>
                                <a:cubicBezTo>
                                  <a:pt x="9512" y="11427"/>
                                  <a:pt x="8219" y="12606"/>
                                  <a:pt x="7485" y="13977"/>
                                </a:cubicBezTo>
                                <a:cubicBezTo>
                                  <a:pt x="6812" y="15244"/>
                                  <a:pt x="6836" y="16355"/>
                                  <a:pt x="7557" y="17308"/>
                                </a:cubicBezTo>
                                <a:cubicBezTo>
                                  <a:pt x="8279" y="18257"/>
                                  <a:pt x="9566" y="18993"/>
                                  <a:pt x="11418" y="19515"/>
                                </a:cubicBezTo>
                                <a:cubicBezTo>
                                  <a:pt x="13269" y="20037"/>
                                  <a:pt x="15554" y="20298"/>
                                  <a:pt x="18272" y="20298"/>
                                </a:cubicBezTo>
                                <a:lnTo>
                                  <a:pt x="21600" y="19958"/>
                                </a:lnTo>
                                <a:lnTo>
                                  <a:pt x="21600" y="21249"/>
                                </a:lnTo>
                                <a:lnTo>
                                  <a:pt x="17875" y="21599"/>
                                </a:lnTo>
                                <a:cubicBezTo>
                                  <a:pt x="14773" y="21599"/>
                                  <a:pt x="12091" y="21293"/>
                                  <a:pt x="9830" y="20680"/>
                                </a:cubicBezTo>
                                <a:cubicBezTo>
                                  <a:pt x="7569" y="20062"/>
                                  <a:pt x="6078" y="19256"/>
                                  <a:pt x="5357" y="18262"/>
                                </a:cubicBezTo>
                                <a:lnTo>
                                  <a:pt x="5176" y="18262"/>
                                </a:lnTo>
                                <a:lnTo>
                                  <a:pt x="3553" y="21348"/>
                                </a:lnTo>
                                <a:lnTo>
                                  <a:pt x="0" y="21348"/>
                                </a:lnTo>
                                <a:lnTo>
                                  <a:pt x="11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曲线 34"/>
                        <wps:cNvSpPr/>
                        <wps:spPr>
                          <a:xfrm rot="0">
                            <a:off x="2218034" y="58472"/>
                            <a:ext cx="68301" cy="14488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5720" y="0"/>
                                </a:moveTo>
                                <a:cubicBezTo>
                                  <a:pt x="9335" y="0"/>
                                  <a:pt x="12447" y="421"/>
                                  <a:pt x="15058" y="1263"/>
                                </a:cubicBezTo>
                                <a:cubicBezTo>
                                  <a:pt x="17669" y="2105"/>
                                  <a:pt x="19490" y="3349"/>
                                  <a:pt x="20521" y="4995"/>
                                </a:cubicBezTo>
                                <a:cubicBezTo>
                                  <a:pt x="21565" y="6640"/>
                                  <a:pt x="21600" y="8613"/>
                                  <a:pt x="20624" y="10913"/>
                                </a:cubicBezTo>
                                <a:cubicBezTo>
                                  <a:pt x="19607" y="13310"/>
                                  <a:pt x="17868" y="15351"/>
                                  <a:pt x="15409" y="17036"/>
                                </a:cubicBezTo>
                                <a:cubicBezTo>
                                  <a:pt x="12949" y="18714"/>
                                  <a:pt x="10008" y="19977"/>
                                  <a:pt x="6586" y="20826"/>
                                </a:cubicBezTo>
                                <a:lnTo>
                                  <a:pt x="0" y="21600"/>
                                </a:lnTo>
                                <a:lnTo>
                                  <a:pt x="0" y="19757"/>
                                </a:lnTo>
                                <a:lnTo>
                                  <a:pt x="4793" y="19145"/>
                                </a:lnTo>
                                <a:cubicBezTo>
                                  <a:pt x="7541" y="18406"/>
                                  <a:pt x="9912" y="17347"/>
                                  <a:pt x="11904" y="15967"/>
                                </a:cubicBezTo>
                                <a:cubicBezTo>
                                  <a:pt x="13897" y="14587"/>
                                  <a:pt x="15292" y="12954"/>
                                  <a:pt x="16089" y="11069"/>
                                </a:cubicBezTo>
                                <a:cubicBezTo>
                                  <a:pt x="16900" y="9157"/>
                                  <a:pt x="16886" y="7505"/>
                                  <a:pt x="16048" y="6112"/>
                                </a:cubicBezTo>
                                <a:cubicBezTo>
                                  <a:pt x="15209" y="4719"/>
                                  <a:pt x="13739" y="3663"/>
                                  <a:pt x="11636" y="2944"/>
                                </a:cubicBezTo>
                                <a:cubicBezTo>
                                  <a:pt x="9534" y="2218"/>
                                  <a:pt x="7026" y="1856"/>
                                  <a:pt x="4112" y="1856"/>
                                </a:cubicBezTo>
                                <a:lnTo>
                                  <a:pt x="0" y="2395"/>
                                </a:lnTo>
                                <a:lnTo>
                                  <a:pt x="0" y="751"/>
                                </a:lnTo>
                                <a:lnTo>
                                  <a:pt x="5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曲线 35"/>
                        <wps:cNvSpPr/>
                        <wps:spPr>
                          <a:xfrm rot="0">
                            <a:off x="2308836" y="62177"/>
                            <a:ext cx="69600" cy="14447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600" y="1786"/>
                                </a:lnTo>
                                <a:lnTo>
                                  <a:pt x="16296" y="2498"/>
                                </a:lnTo>
                                <a:cubicBezTo>
                                  <a:pt x="13508" y="3290"/>
                                  <a:pt x="11151" y="4362"/>
                                  <a:pt x="9225" y="5714"/>
                                </a:cubicBezTo>
                                <a:cubicBezTo>
                                  <a:pt x="7604" y="6854"/>
                                  <a:pt x="6433" y="8085"/>
                                  <a:pt x="5712" y="9408"/>
                                </a:cubicBezTo>
                                <a:lnTo>
                                  <a:pt x="21600" y="9408"/>
                                </a:lnTo>
                                <a:lnTo>
                                  <a:pt x="21600" y="11172"/>
                                </a:lnTo>
                                <a:lnTo>
                                  <a:pt x="4996" y="11172"/>
                                </a:lnTo>
                                <a:cubicBezTo>
                                  <a:pt x="4468" y="12650"/>
                                  <a:pt x="4497" y="13985"/>
                                  <a:pt x="5084" y="15177"/>
                                </a:cubicBezTo>
                                <a:cubicBezTo>
                                  <a:pt x="5797" y="16600"/>
                                  <a:pt x="7272" y="17718"/>
                                  <a:pt x="9508" y="18530"/>
                                </a:cubicBezTo>
                                <a:cubicBezTo>
                                  <a:pt x="11744" y="19335"/>
                                  <a:pt x="14640" y="19738"/>
                                  <a:pt x="18195" y="19738"/>
                                </a:cubicBezTo>
                                <a:lnTo>
                                  <a:pt x="21600" y="19361"/>
                                </a:lnTo>
                                <a:lnTo>
                                  <a:pt x="21600" y="21108"/>
                                </a:lnTo>
                                <a:lnTo>
                                  <a:pt x="16963" y="21599"/>
                                </a:lnTo>
                                <a:cubicBezTo>
                                  <a:pt x="12882" y="21599"/>
                                  <a:pt x="9468" y="21138"/>
                                  <a:pt x="6720" y="20216"/>
                                </a:cubicBezTo>
                                <a:cubicBezTo>
                                  <a:pt x="3986" y="19293"/>
                                  <a:pt x="2107" y="17997"/>
                                  <a:pt x="1084" y="16327"/>
                                </a:cubicBezTo>
                                <a:cubicBezTo>
                                  <a:pt x="60" y="14657"/>
                                  <a:pt x="0" y="12728"/>
                                  <a:pt x="902" y="10538"/>
                                </a:cubicBezTo>
                                <a:cubicBezTo>
                                  <a:pt x="1804" y="8381"/>
                                  <a:pt x="3474" y="6461"/>
                                  <a:pt x="5912" y="4778"/>
                                </a:cubicBezTo>
                                <a:cubicBezTo>
                                  <a:pt x="8350" y="3096"/>
                                  <a:pt x="11320" y="1786"/>
                                  <a:pt x="14821" y="851"/>
                                </a:cubicBez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曲线 36"/>
                        <wps:cNvSpPr/>
                        <wps:spPr>
                          <a:xfrm rot="0">
                            <a:off x="2378437" y="170712"/>
                            <a:ext cx="47201" cy="326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8201" y="0"/>
                                </a:moveTo>
                                <a:lnTo>
                                  <a:pt x="21600" y="5554"/>
                                </a:lnTo>
                                <a:cubicBezTo>
                                  <a:pt x="18499" y="10865"/>
                                  <a:pt x="14405" y="15229"/>
                                  <a:pt x="9316" y="18645"/>
                                </a:cubicBezTo>
                                <a:lnTo>
                                  <a:pt x="0" y="21599"/>
                                </a:lnTo>
                                <a:lnTo>
                                  <a:pt x="0" y="13876"/>
                                </a:lnTo>
                                <a:lnTo>
                                  <a:pt x="7944" y="11238"/>
                                </a:lnTo>
                                <a:cubicBezTo>
                                  <a:pt x="11940" y="8367"/>
                                  <a:pt x="15358" y="4621"/>
                                  <a:pt x="1820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曲线 37"/>
                        <wps:cNvSpPr/>
                        <wps:spPr>
                          <a:xfrm rot="0">
                            <a:off x="2378437" y="58472"/>
                            <a:ext cx="65400" cy="78497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4767" y="0"/>
                                </a:moveTo>
                                <a:cubicBezTo>
                                  <a:pt x="8885" y="0"/>
                                  <a:pt x="12308" y="807"/>
                                  <a:pt x="15034" y="2421"/>
                                </a:cubicBezTo>
                                <a:cubicBezTo>
                                  <a:pt x="17775" y="4036"/>
                                  <a:pt x="19634" y="6374"/>
                                  <a:pt x="20609" y="9436"/>
                                </a:cubicBezTo>
                                <a:cubicBezTo>
                                  <a:pt x="21600" y="12498"/>
                                  <a:pt x="21585" y="16140"/>
                                  <a:pt x="20566" y="20362"/>
                                </a:cubicBezTo>
                                <a:cubicBezTo>
                                  <a:pt x="20480" y="20756"/>
                                  <a:pt x="20380" y="21169"/>
                                  <a:pt x="20265" y="21599"/>
                                </a:cubicBezTo>
                                <a:lnTo>
                                  <a:pt x="0" y="21599"/>
                                </a:lnTo>
                                <a:lnTo>
                                  <a:pt x="0" y="18352"/>
                                </a:lnTo>
                                <a:lnTo>
                                  <a:pt x="16498" y="18352"/>
                                </a:lnTo>
                                <a:cubicBezTo>
                                  <a:pt x="17158" y="15327"/>
                                  <a:pt x="17058" y="12683"/>
                                  <a:pt x="16197" y="10423"/>
                                </a:cubicBezTo>
                                <a:cubicBezTo>
                                  <a:pt x="15336" y="8162"/>
                                  <a:pt x="13843" y="6434"/>
                                  <a:pt x="11719" y="5238"/>
                                </a:cubicBezTo>
                                <a:cubicBezTo>
                                  <a:pt x="9596" y="4030"/>
                                  <a:pt x="6977" y="3426"/>
                                  <a:pt x="3863" y="3426"/>
                                </a:cubicBezTo>
                                <a:lnTo>
                                  <a:pt x="0" y="4322"/>
                                </a:lnTo>
                                <a:lnTo>
                                  <a:pt x="0" y="1034"/>
                                </a:lnTo>
                                <a:lnTo>
                                  <a:pt x="4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曲线 38"/>
                        <wps:cNvSpPr/>
                        <wps:spPr>
                          <a:xfrm rot="0">
                            <a:off x="2457638" y="58472"/>
                            <a:ext cx="103101" cy="145781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9636" y="0"/>
                                </a:moveTo>
                                <a:cubicBezTo>
                                  <a:pt x="20399" y="0"/>
                                  <a:pt x="21054" y="48"/>
                                  <a:pt x="21600" y="144"/>
                                </a:cubicBezTo>
                                <a:lnTo>
                                  <a:pt x="20645" y="1979"/>
                                </a:lnTo>
                                <a:cubicBezTo>
                                  <a:pt x="20100" y="1889"/>
                                  <a:pt x="19463" y="1844"/>
                                  <a:pt x="18736" y="1844"/>
                                </a:cubicBezTo>
                                <a:cubicBezTo>
                                  <a:pt x="16863" y="1844"/>
                                  <a:pt x="15022" y="2246"/>
                                  <a:pt x="13213" y="3051"/>
                                </a:cubicBezTo>
                                <a:cubicBezTo>
                                  <a:pt x="11404" y="3849"/>
                                  <a:pt x="9840" y="4943"/>
                                  <a:pt x="8522" y="6334"/>
                                </a:cubicBezTo>
                                <a:cubicBezTo>
                                  <a:pt x="7204" y="7718"/>
                                  <a:pt x="6304" y="9263"/>
                                  <a:pt x="5822" y="10969"/>
                                </a:cubicBezTo>
                                <a:lnTo>
                                  <a:pt x="2822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5986" y="395"/>
                                </a:lnTo>
                                <a:lnTo>
                                  <a:pt x="8672" y="395"/>
                                </a:lnTo>
                                <a:lnTo>
                                  <a:pt x="7309" y="5204"/>
                                </a:lnTo>
                                <a:lnTo>
                                  <a:pt x="7418" y="5204"/>
                                </a:lnTo>
                                <a:cubicBezTo>
                                  <a:pt x="8999" y="3543"/>
                                  <a:pt x="10868" y="2262"/>
                                  <a:pt x="13022" y="1361"/>
                                </a:cubicBezTo>
                                <a:cubicBezTo>
                                  <a:pt x="15177" y="453"/>
                                  <a:pt x="17381" y="0"/>
                                  <a:pt x="1963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曲线 39"/>
                        <wps:cNvSpPr/>
                        <wps:spPr>
                          <a:xfrm rot="0">
                            <a:off x="2539540" y="58472"/>
                            <a:ext cx="121002" cy="14818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3733" y="0"/>
                                </a:moveTo>
                                <a:cubicBezTo>
                                  <a:pt x="15592" y="0"/>
                                  <a:pt x="17227" y="326"/>
                                  <a:pt x="18637" y="978"/>
                                </a:cubicBezTo>
                                <a:cubicBezTo>
                                  <a:pt x="20046" y="1624"/>
                                  <a:pt x="21034" y="2422"/>
                                  <a:pt x="21600" y="3372"/>
                                </a:cubicBezTo>
                                <a:lnTo>
                                  <a:pt x="19671" y="4635"/>
                                </a:lnTo>
                                <a:cubicBezTo>
                                  <a:pt x="19136" y="3799"/>
                                  <a:pt x="18304" y="3121"/>
                                  <a:pt x="17173" y="2602"/>
                                </a:cubicBezTo>
                                <a:cubicBezTo>
                                  <a:pt x="16042" y="2077"/>
                                  <a:pt x="14717" y="1814"/>
                                  <a:pt x="13199" y="1814"/>
                                </a:cubicBezTo>
                                <a:cubicBezTo>
                                  <a:pt x="12169" y="1814"/>
                                  <a:pt x="11169" y="1947"/>
                                  <a:pt x="10201" y="2213"/>
                                </a:cubicBezTo>
                                <a:cubicBezTo>
                                  <a:pt x="9241" y="2472"/>
                                  <a:pt x="8419" y="2874"/>
                                  <a:pt x="7738" y="3419"/>
                                </a:cubicBezTo>
                                <a:cubicBezTo>
                                  <a:pt x="7056" y="3964"/>
                                  <a:pt x="6615" y="4641"/>
                                  <a:pt x="6413" y="5452"/>
                                </a:cubicBezTo>
                                <a:cubicBezTo>
                                  <a:pt x="6204" y="6332"/>
                                  <a:pt x="6347" y="7047"/>
                                  <a:pt x="6843" y="7599"/>
                                </a:cubicBezTo>
                                <a:cubicBezTo>
                                  <a:pt x="7339" y="8149"/>
                                  <a:pt x="8025" y="8574"/>
                                  <a:pt x="8900" y="8871"/>
                                </a:cubicBezTo>
                                <a:cubicBezTo>
                                  <a:pt x="9775" y="9163"/>
                                  <a:pt x="10933" y="9457"/>
                                  <a:pt x="12374" y="9755"/>
                                </a:cubicBezTo>
                                <a:cubicBezTo>
                                  <a:pt x="12490" y="9780"/>
                                  <a:pt x="12595" y="9805"/>
                                  <a:pt x="12688" y="9831"/>
                                </a:cubicBezTo>
                                <a:cubicBezTo>
                                  <a:pt x="14415" y="10185"/>
                                  <a:pt x="15809" y="10603"/>
                                  <a:pt x="16870" y="11084"/>
                                </a:cubicBezTo>
                                <a:cubicBezTo>
                                  <a:pt x="17932" y="11559"/>
                                  <a:pt x="18675" y="12186"/>
                                  <a:pt x="19101" y="12965"/>
                                </a:cubicBezTo>
                                <a:cubicBezTo>
                                  <a:pt x="19535" y="13744"/>
                                  <a:pt x="19613" y="14700"/>
                                  <a:pt x="19334" y="15834"/>
                                </a:cubicBezTo>
                                <a:cubicBezTo>
                                  <a:pt x="19024" y="17100"/>
                                  <a:pt x="18354" y="18167"/>
                                  <a:pt x="17324" y="19035"/>
                                </a:cubicBezTo>
                                <a:cubicBezTo>
                                  <a:pt x="16301" y="19902"/>
                                  <a:pt x="15050" y="20548"/>
                                  <a:pt x="13571" y="20973"/>
                                </a:cubicBezTo>
                                <a:cubicBezTo>
                                  <a:pt x="12091" y="21391"/>
                                  <a:pt x="10519" y="21599"/>
                                  <a:pt x="8853" y="21599"/>
                                </a:cubicBezTo>
                                <a:cubicBezTo>
                                  <a:pt x="6669" y="21599"/>
                                  <a:pt x="4779" y="21197"/>
                                  <a:pt x="3183" y="20393"/>
                                </a:cubicBezTo>
                                <a:cubicBezTo>
                                  <a:pt x="1595" y="19589"/>
                                  <a:pt x="534" y="18588"/>
                                  <a:pt x="0" y="17392"/>
                                </a:cubicBezTo>
                                <a:lnTo>
                                  <a:pt x="2137" y="16128"/>
                                </a:lnTo>
                                <a:cubicBezTo>
                                  <a:pt x="2695" y="17236"/>
                                  <a:pt x="3598" y="18123"/>
                                  <a:pt x="4845" y="18788"/>
                                </a:cubicBezTo>
                                <a:cubicBezTo>
                                  <a:pt x="6100" y="19453"/>
                                  <a:pt x="7633" y="19785"/>
                                  <a:pt x="9446" y="19785"/>
                                </a:cubicBezTo>
                                <a:cubicBezTo>
                                  <a:pt x="11297" y="19785"/>
                                  <a:pt x="12908" y="19462"/>
                                  <a:pt x="14279" y="18816"/>
                                </a:cubicBezTo>
                                <a:cubicBezTo>
                                  <a:pt x="15650" y="18164"/>
                                  <a:pt x="16491" y="17199"/>
                                  <a:pt x="16801" y="15919"/>
                                </a:cubicBezTo>
                                <a:cubicBezTo>
                                  <a:pt x="17025" y="15014"/>
                                  <a:pt x="16932" y="14279"/>
                                  <a:pt x="16522" y="13716"/>
                                </a:cubicBezTo>
                                <a:cubicBezTo>
                                  <a:pt x="16119" y="13152"/>
                                  <a:pt x="15414" y="12690"/>
                                  <a:pt x="14407" y="12329"/>
                                </a:cubicBezTo>
                                <a:cubicBezTo>
                                  <a:pt x="13408" y="11968"/>
                                  <a:pt x="12006" y="11620"/>
                                  <a:pt x="10201" y="11284"/>
                                </a:cubicBezTo>
                                <a:cubicBezTo>
                                  <a:pt x="8660" y="10993"/>
                                  <a:pt x="7378" y="10600"/>
                                  <a:pt x="6355" y="10106"/>
                                </a:cubicBezTo>
                                <a:cubicBezTo>
                                  <a:pt x="5340" y="9612"/>
                                  <a:pt x="4608" y="8992"/>
                                  <a:pt x="4159" y="8244"/>
                                </a:cubicBezTo>
                                <a:cubicBezTo>
                                  <a:pt x="3710" y="7491"/>
                                  <a:pt x="3613" y="6598"/>
                                  <a:pt x="3869" y="5566"/>
                                </a:cubicBezTo>
                                <a:cubicBezTo>
                                  <a:pt x="4163" y="4363"/>
                                  <a:pt x="4802" y="3343"/>
                                  <a:pt x="5786" y="2507"/>
                                </a:cubicBezTo>
                                <a:cubicBezTo>
                                  <a:pt x="6777" y="1665"/>
                                  <a:pt x="7966" y="1038"/>
                                  <a:pt x="9353" y="626"/>
                                </a:cubicBezTo>
                                <a:cubicBezTo>
                                  <a:pt x="10747" y="208"/>
                                  <a:pt x="12207" y="0"/>
                                  <a:pt x="1373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曲线 40"/>
                        <wps:cNvSpPr/>
                        <wps:spPr>
                          <a:xfrm rot="0">
                            <a:off x="2677142" y="62177"/>
                            <a:ext cx="69600" cy="14447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600" y="1786"/>
                                </a:lnTo>
                                <a:lnTo>
                                  <a:pt x="16296" y="2498"/>
                                </a:lnTo>
                                <a:cubicBezTo>
                                  <a:pt x="13508" y="3290"/>
                                  <a:pt x="11151" y="4362"/>
                                  <a:pt x="9225" y="5714"/>
                                </a:cubicBezTo>
                                <a:cubicBezTo>
                                  <a:pt x="7604" y="6854"/>
                                  <a:pt x="6432" y="8085"/>
                                  <a:pt x="5712" y="9408"/>
                                </a:cubicBezTo>
                                <a:lnTo>
                                  <a:pt x="21600" y="9408"/>
                                </a:lnTo>
                                <a:lnTo>
                                  <a:pt x="21600" y="11172"/>
                                </a:lnTo>
                                <a:lnTo>
                                  <a:pt x="4996" y="11172"/>
                                </a:lnTo>
                                <a:cubicBezTo>
                                  <a:pt x="4468" y="12650"/>
                                  <a:pt x="4497" y="13985"/>
                                  <a:pt x="5084" y="15177"/>
                                </a:cubicBezTo>
                                <a:cubicBezTo>
                                  <a:pt x="5797" y="16600"/>
                                  <a:pt x="7272" y="17718"/>
                                  <a:pt x="9508" y="18530"/>
                                </a:cubicBezTo>
                                <a:cubicBezTo>
                                  <a:pt x="11744" y="19335"/>
                                  <a:pt x="14640" y="19738"/>
                                  <a:pt x="18195" y="19738"/>
                                </a:cubicBezTo>
                                <a:lnTo>
                                  <a:pt x="21600" y="19361"/>
                                </a:lnTo>
                                <a:lnTo>
                                  <a:pt x="21600" y="21108"/>
                                </a:lnTo>
                                <a:lnTo>
                                  <a:pt x="16963" y="21599"/>
                                </a:lnTo>
                                <a:cubicBezTo>
                                  <a:pt x="12882" y="21599"/>
                                  <a:pt x="9468" y="21138"/>
                                  <a:pt x="6720" y="20216"/>
                                </a:cubicBezTo>
                                <a:cubicBezTo>
                                  <a:pt x="3986" y="19293"/>
                                  <a:pt x="2107" y="17997"/>
                                  <a:pt x="1083" y="16327"/>
                                </a:cubicBezTo>
                                <a:cubicBezTo>
                                  <a:pt x="60" y="14657"/>
                                  <a:pt x="0" y="12728"/>
                                  <a:pt x="902" y="10538"/>
                                </a:cubicBezTo>
                                <a:cubicBezTo>
                                  <a:pt x="1804" y="8381"/>
                                  <a:pt x="3474" y="6461"/>
                                  <a:pt x="5912" y="4778"/>
                                </a:cubicBezTo>
                                <a:cubicBezTo>
                                  <a:pt x="8350" y="3096"/>
                                  <a:pt x="11320" y="1786"/>
                                  <a:pt x="14821" y="851"/>
                                </a:cubicBez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曲线 41"/>
                        <wps:cNvSpPr/>
                        <wps:spPr>
                          <a:xfrm rot="0">
                            <a:off x="2746742" y="170712"/>
                            <a:ext cx="47201" cy="326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8201" y="0"/>
                                </a:moveTo>
                                <a:lnTo>
                                  <a:pt x="21600" y="5554"/>
                                </a:lnTo>
                                <a:cubicBezTo>
                                  <a:pt x="18499" y="10865"/>
                                  <a:pt x="14405" y="15229"/>
                                  <a:pt x="9316" y="18645"/>
                                </a:cubicBezTo>
                                <a:lnTo>
                                  <a:pt x="0" y="21599"/>
                                </a:lnTo>
                                <a:lnTo>
                                  <a:pt x="0" y="13876"/>
                                </a:lnTo>
                                <a:lnTo>
                                  <a:pt x="7944" y="11238"/>
                                </a:lnTo>
                                <a:cubicBezTo>
                                  <a:pt x="11940" y="8367"/>
                                  <a:pt x="15358" y="4621"/>
                                  <a:pt x="1820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曲线 42"/>
                        <wps:cNvSpPr/>
                        <wps:spPr>
                          <a:xfrm rot="0">
                            <a:off x="2746742" y="58472"/>
                            <a:ext cx="65400" cy="78497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4767" y="0"/>
                                </a:moveTo>
                                <a:cubicBezTo>
                                  <a:pt x="8885" y="0"/>
                                  <a:pt x="12308" y="807"/>
                                  <a:pt x="15034" y="2421"/>
                                </a:cubicBezTo>
                                <a:cubicBezTo>
                                  <a:pt x="17775" y="4036"/>
                                  <a:pt x="19633" y="6374"/>
                                  <a:pt x="20609" y="9436"/>
                                </a:cubicBezTo>
                                <a:cubicBezTo>
                                  <a:pt x="21600" y="12498"/>
                                  <a:pt x="21585" y="16140"/>
                                  <a:pt x="20566" y="20362"/>
                                </a:cubicBezTo>
                                <a:cubicBezTo>
                                  <a:pt x="20480" y="20756"/>
                                  <a:pt x="20380" y="21169"/>
                                  <a:pt x="20265" y="21599"/>
                                </a:cubicBezTo>
                                <a:lnTo>
                                  <a:pt x="0" y="21599"/>
                                </a:lnTo>
                                <a:lnTo>
                                  <a:pt x="0" y="18352"/>
                                </a:lnTo>
                                <a:lnTo>
                                  <a:pt x="16498" y="18352"/>
                                </a:lnTo>
                                <a:cubicBezTo>
                                  <a:pt x="17158" y="15327"/>
                                  <a:pt x="17058" y="12683"/>
                                  <a:pt x="16197" y="10423"/>
                                </a:cubicBezTo>
                                <a:cubicBezTo>
                                  <a:pt x="15336" y="8162"/>
                                  <a:pt x="13843" y="6434"/>
                                  <a:pt x="11719" y="5238"/>
                                </a:cubicBezTo>
                                <a:cubicBezTo>
                                  <a:pt x="9596" y="4030"/>
                                  <a:pt x="6977" y="3426"/>
                                  <a:pt x="3863" y="3426"/>
                                </a:cubicBezTo>
                                <a:lnTo>
                                  <a:pt x="0" y="4322"/>
                                </a:lnTo>
                                <a:lnTo>
                                  <a:pt x="0" y="1034"/>
                                </a:lnTo>
                                <a:lnTo>
                                  <a:pt x="4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曲线 43"/>
                        <wps:cNvSpPr/>
                        <wps:spPr>
                          <a:xfrm rot="0">
                            <a:off x="2840843" y="58472"/>
                            <a:ext cx="130902" cy="14818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4025" y="0"/>
                                </a:moveTo>
                                <a:cubicBezTo>
                                  <a:pt x="15758" y="0"/>
                                  <a:pt x="17270" y="310"/>
                                  <a:pt x="18559" y="930"/>
                                </a:cubicBezTo>
                                <a:cubicBezTo>
                                  <a:pt x="19855" y="1545"/>
                                  <a:pt x="20869" y="2352"/>
                                  <a:pt x="21600" y="3353"/>
                                </a:cubicBezTo>
                                <a:lnTo>
                                  <a:pt x="19859" y="4625"/>
                                </a:lnTo>
                                <a:cubicBezTo>
                                  <a:pt x="19257" y="3796"/>
                                  <a:pt x="18426" y="3121"/>
                                  <a:pt x="17366" y="2602"/>
                                </a:cubicBezTo>
                                <a:cubicBezTo>
                                  <a:pt x="16313" y="2077"/>
                                  <a:pt x="15063" y="1814"/>
                                  <a:pt x="13616" y="1814"/>
                                </a:cubicBezTo>
                                <a:cubicBezTo>
                                  <a:pt x="11926" y="1814"/>
                                  <a:pt x="10336" y="2162"/>
                                  <a:pt x="8846" y="2859"/>
                                </a:cubicBezTo>
                                <a:cubicBezTo>
                                  <a:pt x="7363" y="3549"/>
                                  <a:pt x="6099" y="4562"/>
                                  <a:pt x="5053" y="5898"/>
                                </a:cubicBezTo>
                                <a:cubicBezTo>
                                  <a:pt x="4007" y="7234"/>
                                  <a:pt x="3269" y="8849"/>
                                  <a:pt x="2840" y="10743"/>
                                </a:cubicBezTo>
                                <a:cubicBezTo>
                                  <a:pt x="2410" y="12649"/>
                                  <a:pt x="2410" y="14282"/>
                                  <a:pt x="2840" y="15644"/>
                                </a:cubicBezTo>
                                <a:cubicBezTo>
                                  <a:pt x="3269" y="16999"/>
                                  <a:pt x="4057" y="18028"/>
                                  <a:pt x="5203" y="18731"/>
                                </a:cubicBezTo>
                                <a:cubicBezTo>
                                  <a:pt x="6357" y="19434"/>
                                  <a:pt x="7753" y="19785"/>
                                  <a:pt x="9394" y="19785"/>
                                </a:cubicBezTo>
                                <a:cubicBezTo>
                                  <a:pt x="11077" y="19785"/>
                                  <a:pt x="12617" y="19462"/>
                                  <a:pt x="14014" y="18816"/>
                                </a:cubicBezTo>
                                <a:cubicBezTo>
                                  <a:pt x="15411" y="18171"/>
                                  <a:pt x="16700" y="17287"/>
                                  <a:pt x="17882" y="16166"/>
                                </a:cubicBezTo>
                                <a:lnTo>
                                  <a:pt x="19085" y="17373"/>
                                </a:lnTo>
                                <a:cubicBezTo>
                                  <a:pt x="17911" y="18595"/>
                                  <a:pt x="16428" y="19605"/>
                                  <a:pt x="14637" y="20403"/>
                                </a:cubicBezTo>
                                <a:cubicBezTo>
                                  <a:pt x="12846" y="21201"/>
                                  <a:pt x="10923" y="21599"/>
                                  <a:pt x="8867" y="21599"/>
                                </a:cubicBezTo>
                                <a:cubicBezTo>
                                  <a:pt x="6783" y="21599"/>
                                  <a:pt x="5017" y="21169"/>
                                  <a:pt x="3570" y="20308"/>
                                </a:cubicBezTo>
                                <a:cubicBezTo>
                                  <a:pt x="2131" y="19447"/>
                                  <a:pt x="1131" y="18199"/>
                                  <a:pt x="573" y="16565"/>
                                </a:cubicBezTo>
                                <a:cubicBezTo>
                                  <a:pt x="21" y="14932"/>
                                  <a:pt x="0" y="12991"/>
                                  <a:pt x="508" y="10743"/>
                                </a:cubicBezTo>
                                <a:cubicBezTo>
                                  <a:pt x="1002" y="8558"/>
                                  <a:pt x="1905" y="6655"/>
                                  <a:pt x="3216" y="5034"/>
                                </a:cubicBezTo>
                                <a:cubicBezTo>
                                  <a:pt x="4527" y="3413"/>
                                  <a:pt x="6117" y="2168"/>
                                  <a:pt x="7986" y="1301"/>
                                </a:cubicBezTo>
                                <a:cubicBezTo>
                                  <a:pt x="9863" y="433"/>
                                  <a:pt x="11876" y="0"/>
                                  <a:pt x="1402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曲线 44"/>
                        <wps:cNvSpPr/>
                        <wps:spPr>
                          <a:xfrm rot="0">
                            <a:off x="2983846" y="61076"/>
                            <a:ext cx="133201" cy="145581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3480" y="0"/>
                                </a:moveTo>
                                <a:lnTo>
                                  <a:pt x="5655" y="0"/>
                                </a:lnTo>
                                <a:lnTo>
                                  <a:pt x="2657" y="13716"/>
                                </a:lnTo>
                                <a:cubicBezTo>
                                  <a:pt x="2228" y="15689"/>
                                  <a:pt x="2418" y="17189"/>
                                  <a:pt x="3227" y="18214"/>
                                </a:cubicBezTo>
                                <a:cubicBezTo>
                                  <a:pt x="4044" y="19239"/>
                                  <a:pt x="5402" y="19752"/>
                                  <a:pt x="7303" y="19752"/>
                                </a:cubicBezTo>
                                <a:cubicBezTo>
                                  <a:pt x="8640" y="19752"/>
                                  <a:pt x="9978" y="19436"/>
                                  <a:pt x="11315" y="18804"/>
                                </a:cubicBezTo>
                                <a:cubicBezTo>
                                  <a:pt x="12660" y="18172"/>
                                  <a:pt x="13811" y="17334"/>
                                  <a:pt x="14768" y="16289"/>
                                </a:cubicBezTo>
                                <a:cubicBezTo>
                                  <a:pt x="15732" y="15238"/>
                                  <a:pt x="16341" y="14125"/>
                                  <a:pt x="16595" y="12952"/>
                                </a:cubicBezTo>
                                <a:lnTo>
                                  <a:pt x="19424" y="0"/>
                                </a:lnTo>
                                <a:lnTo>
                                  <a:pt x="21600" y="0"/>
                                </a:lnTo>
                                <a:lnTo>
                                  <a:pt x="16964" y="21242"/>
                                </a:lnTo>
                                <a:lnTo>
                                  <a:pt x="14895" y="21242"/>
                                </a:lnTo>
                                <a:lnTo>
                                  <a:pt x="15708" y="17488"/>
                                </a:lnTo>
                                <a:lnTo>
                                  <a:pt x="15613" y="17488"/>
                                </a:lnTo>
                                <a:cubicBezTo>
                                  <a:pt x="14536" y="18694"/>
                                  <a:pt x="13188" y="19681"/>
                                  <a:pt x="11568" y="20448"/>
                                </a:cubicBezTo>
                                <a:cubicBezTo>
                                  <a:pt x="9949" y="21216"/>
                                  <a:pt x="8246" y="21599"/>
                                  <a:pt x="6458" y="21599"/>
                                </a:cubicBezTo>
                                <a:cubicBezTo>
                                  <a:pt x="5001" y="21599"/>
                                  <a:pt x="3755" y="21316"/>
                                  <a:pt x="2720" y="20748"/>
                                </a:cubicBezTo>
                                <a:cubicBezTo>
                                  <a:pt x="1685" y="20181"/>
                                  <a:pt x="946" y="19358"/>
                                  <a:pt x="503" y="18282"/>
                                </a:cubicBezTo>
                                <a:cubicBezTo>
                                  <a:pt x="59" y="17205"/>
                                  <a:pt x="0" y="15928"/>
                                  <a:pt x="323" y="14451"/>
                                </a:cubicBezTo>
                                <a:lnTo>
                                  <a:pt x="3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曲线 45"/>
                        <wps:cNvSpPr/>
                        <wps:spPr>
                          <a:xfrm rot="0">
                            <a:off x="3118049" y="58472"/>
                            <a:ext cx="103101" cy="145781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9636" y="0"/>
                                </a:moveTo>
                                <a:cubicBezTo>
                                  <a:pt x="20399" y="0"/>
                                  <a:pt x="21054" y="48"/>
                                  <a:pt x="21600" y="144"/>
                                </a:cubicBezTo>
                                <a:lnTo>
                                  <a:pt x="20645" y="1979"/>
                                </a:lnTo>
                                <a:cubicBezTo>
                                  <a:pt x="20100" y="1889"/>
                                  <a:pt x="19463" y="1844"/>
                                  <a:pt x="18736" y="1844"/>
                                </a:cubicBezTo>
                                <a:cubicBezTo>
                                  <a:pt x="16863" y="1844"/>
                                  <a:pt x="15022" y="2246"/>
                                  <a:pt x="13213" y="3051"/>
                                </a:cubicBezTo>
                                <a:cubicBezTo>
                                  <a:pt x="11404" y="3849"/>
                                  <a:pt x="9840" y="4943"/>
                                  <a:pt x="8522" y="6334"/>
                                </a:cubicBezTo>
                                <a:cubicBezTo>
                                  <a:pt x="7204" y="7718"/>
                                  <a:pt x="6304" y="9263"/>
                                  <a:pt x="5822" y="10969"/>
                                </a:cubicBezTo>
                                <a:lnTo>
                                  <a:pt x="2822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5986" y="395"/>
                                </a:lnTo>
                                <a:lnTo>
                                  <a:pt x="8672" y="395"/>
                                </a:lnTo>
                                <a:lnTo>
                                  <a:pt x="7309" y="5204"/>
                                </a:lnTo>
                                <a:lnTo>
                                  <a:pt x="7418" y="5204"/>
                                </a:lnTo>
                                <a:cubicBezTo>
                                  <a:pt x="8999" y="3543"/>
                                  <a:pt x="10868" y="2262"/>
                                  <a:pt x="13022" y="1361"/>
                                </a:cubicBezTo>
                                <a:cubicBezTo>
                                  <a:pt x="15177" y="453"/>
                                  <a:pt x="17381" y="0"/>
                                  <a:pt x="1963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曲线 46"/>
                        <wps:cNvSpPr/>
                        <wps:spPr>
                          <a:xfrm rot="0">
                            <a:off x="3223750" y="61076"/>
                            <a:ext cx="42000" cy="143178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4701" y="0"/>
                                </a:moveTo>
                                <a:lnTo>
                                  <a:pt x="21600" y="0"/>
                                </a:lnTo>
                                <a:lnTo>
                                  <a:pt x="6898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14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曲线 47"/>
                        <wps:cNvSpPr/>
                        <wps:spPr>
                          <a:xfrm rot="0">
                            <a:off x="3255351" y="11614"/>
                            <a:ext cx="22799" cy="21927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2754" y="0"/>
                                </a:moveTo>
                                <a:cubicBezTo>
                                  <a:pt x="15757" y="0"/>
                                  <a:pt x="18021" y="1071"/>
                                  <a:pt x="19543" y="3214"/>
                                </a:cubicBezTo>
                                <a:cubicBezTo>
                                  <a:pt x="21106" y="5357"/>
                                  <a:pt x="21600" y="7907"/>
                                  <a:pt x="21024" y="10864"/>
                                </a:cubicBezTo>
                                <a:cubicBezTo>
                                  <a:pt x="20448" y="13778"/>
                                  <a:pt x="18987" y="16307"/>
                                  <a:pt x="16643" y="18449"/>
                                </a:cubicBezTo>
                                <a:cubicBezTo>
                                  <a:pt x="14296" y="20549"/>
                                  <a:pt x="11644" y="21600"/>
                                  <a:pt x="8681" y="21600"/>
                                </a:cubicBezTo>
                                <a:cubicBezTo>
                                  <a:pt x="5801" y="21600"/>
                                  <a:pt x="3579" y="20528"/>
                                  <a:pt x="2015" y="18385"/>
                                </a:cubicBezTo>
                                <a:cubicBezTo>
                                  <a:pt x="493" y="16199"/>
                                  <a:pt x="0" y="13692"/>
                                  <a:pt x="534" y="10864"/>
                                </a:cubicBezTo>
                                <a:cubicBezTo>
                                  <a:pt x="1110" y="7949"/>
                                  <a:pt x="2550" y="5421"/>
                                  <a:pt x="4854" y="3278"/>
                                </a:cubicBezTo>
                                <a:cubicBezTo>
                                  <a:pt x="7199" y="1092"/>
                                  <a:pt x="9833" y="0"/>
                                  <a:pt x="1275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曲线 48"/>
                        <wps:cNvSpPr/>
                        <wps:spPr>
                          <a:xfrm rot="0">
                            <a:off x="3292351" y="16720"/>
                            <a:ext cx="87501" cy="189936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406" y="0"/>
                                </a:moveTo>
                                <a:lnTo>
                                  <a:pt x="13719" y="0"/>
                                </a:lnTo>
                                <a:lnTo>
                                  <a:pt x="11531" y="5042"/>
                                </a:lnTo>
                                <a:lnTo>
                                  <a:pt x="21600" y="5042"/>
                                </a:lnTo>
                                <a:lnTo>
                                  <a:pt x="21021" y="6384"/>
                                </a:lnTo>
                                <a:lnTo>
                                  <a:pt x="10952" y="6384"/>
                                </a:lnTo>
                                <a:lnTo>
                                  <a:pt x="6690" y="16209"/>
                                </a:lnTo>
                                <a:cubicBezTo>
                                  <a:pt x="6283" y="17148"/>
                                  <a:pt x="6095" y="17897"/>
                                  <a:pt x="6127" y="18456"/>
                                </a:cubicBezTo>
                                <a:cubicBezTo>
                                  <a:pt x="6170" y="19009"/>
                                  <a:pt x="6524" y="19437"/>
                                  <a:pt x="7189" y="19738"/>
                                </a:cubicBezTo>
                                <a:cubicBezTo>
                                  <a:pt x="7854" y="20035"/>
                                  <a:pt x="8958" y="20183"/>
                                  <a:pt x="10502" y="20183"/>
                                </a:cubicBezTo>
                                <a:cubicBezTo>
                                  <a:pt x="11253" y="20183"/>
                                  <a:pt x="12035" y="20151"/>
                                  <a:pt x="12850" y="20087"/>
                                </a:cubicBezTo>
                                <a:cubicBezTo>
                                  <a:pt x="13676" y="20018"/>
                                  <a:pt x="14399" y="19934"/>
                                  <a:pt x="15021" y="19835"/>
                                </a:cubicBezTo>
                                <a:lnTo>
                                  <a:pt x="14989" y="21177"/>
                                </a:lnTo>
                                <a:cubicBezTo>
                                  <a:pt x="14174" y="21305"/>
                                  <a:pt x="13241" y="21409"/>
                                  <a:pt x="12191" y="21488"/>
                                </a:cubicBezTo>
                                <a:cubicBezTo>
                                  <a:pt x="11140" y="21562"/>
                                  <a:pt x="10121" y="21599"/>
                                  <a:pt x="9135" y="21599"/>
                                </a:cubicBezTo>
                                <a:cubicBezTo>
                                  <a:pt x="6390" y="21599"/>
                                  <a:pt x="4514" y="21234"/>
                                  <a:pt x="3506" y="20502"/>
                                </a:cubicBezTo>
                                <a:cubicBezTo>
                                  <a:pt x="2498" y="19766"/>
                                  <a:pt x="2315" y="18648"/>
                                  <a:pt x="2959" y="17151"/>
                                </a:cubicBezTo>
                                <a:lnTo>
                                  <a:pt x="7639" y="6384"/>
                                </a:lnTo>
                                <a:lnTo>
                                  <a:pt x="0" y="6384"/>
                                </a:lnTo>
                                <a:lnTo>
                                  <a:pt x="578" y="5042"/>
                                </a:lnTo>
                                <a:lnTo>
                                  <a:pt x="8218" y="5042"/>
                                </a:lnTo>
                                <a:lnTo>
                                  <a:pt x="10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曲线 49"/>
                        <wps:cNvSpPr/>
                        <wps:spPr>
                          <a:xfrm rot="0">
                            <a:off x="3344951" y="61076"/>
                            <a:ext cx="165003" cy="20435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5285" y="0"/>
                                </a:moveTo>
                                <a:lnTo>
                                  <a:pt x="7219" y="0"/>
                                </a:lnTo>
                                <a:lnTo>
                                  <a:pt x="10237" y="13501"/>
                                </a:lnTo>
                                <a:lnTo>
                                  <a:pt x="10314" y="13501"/>
                                </a:lnTo>
                                <a:lnTo>
                                  <a:pt x="19767" y="0"/>
                                </a:lnTo>
                                <a:lnTo>
                                  <a:pt x="21600" y="0"/>
                                </a:lnTo>
                                <a:lnTo>
                                  <a:pt x="9240" y="17078"/>
                                </a:lnTo>
                                <a:cubicBezTo>
                                  <a:pt x="8461" y="18176"/>
                                  <a:pt x="7728" y="19042"/>
                                  <a:pt x="7040" y="19677"/>
                                </a:cubicBezTo>
                                <a:cubicBezTo>
                                  <a:pt x="6353" y="20315"/>
                                  <a:pt x="5628" y="20793"/>
                                  <a:pt x="4867" y="21110"/>
                                </a:cubicBezTo>
                                <a:cubicBezTo>
                                  <a:pt x="4105" y="21427"/>
                                  <a:pt x="3216" y="21590"/>
                                  <a:pt x="2199" y="21600"/>
                                </a:cubicBezTo>
                                <a:cubicBezTo>
                                  <a:pt x="1807" y="21600"/>
                                  <a:pt x="1397" y="21574"/>
                                  <a:pt x="971" y="21524"/>
                                </a:cubicBezTo>
                                <a:cubicBezTo>
                                  <a:pt x="551" y="21478"/>
                                  <a:pt x="227" y="21413"/>
                                  <a:pt x="0" y="21331"/>
                                </a:cubicBezTo>
                                <a:lnTo>
                                  <a:pt x="588" y="20069"/>
                                </a:lnTo>
                                <a:cubicBezTo>
                                  <a:pt x="1156" y="20221"/>
                                  <a:pt x="1764" y="20297"/>
                                  <a:pt x="2412" y="20297"/>
                                </a:cubicBezTo>
                                <a:cubicBezTo>
                                  <a:pt x="3196" y="20288"/>
                                  <a:pt x="3884" y="20166"/>
                                  <a:pt x="4475" y="19932"/>
                                </a:cubicBezTo>
                                <a:cubicBezTo>
                                  <a:pt x="5071" y="19697"/>
                                  <a:pt x="5642" y="19318"/>
                                  <a:pt x="6188" y="18794"/>
                                </a:cubicBezTo>
                                <a:cubicBezTo>
                                  <a:pt x="6739" y="18271"/>
                                  <a:pt x="7341" y="17556"/>
                                  <a:pt x="7995" y="16651"/>
                                </a:cubicBezTo>
                                <a:lnTo>
                                  <a:pt x="8941" y="15322"/>
                                </a:lnTo>
                                <a:lnTo>
                                  <a:pt x="5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曲线 50"/>
                        <wps:cNvSpPr/>
                        <wps:spPr>
                          <a:xfrm rot="0">
                            <a:off x="3627857" y="93015"/>
                            <a:ext cx="23501" cy="22628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2693" y="0"/>
                                </a:moveTo>
                                <a:cubicBezTo>
                                  <a:pt x="15601" y="0"/>
                                  <a:pt x="17854" y="1040"/>
                                  <a:pt x="19447" y="3121"/>
                                </a:cubicBezTo>
                                <a:cubicBezTo>
                                  <a:pt x="21082" y="5202"/>
                                  <a:pt x="21600" y="7762"/>
                                  <a:pt x="21002" y="10799"/>
                                </a:cubicBezTo>
                                <a:cubicBezTo>
                                  <a:pt x="20443" y="13713"/>
                                  <a:pt x="18969" y="16251"/>
                                  <a:pt x="16578" y="18415"/>
                                </a:cubicBezTo>
                                <a:cubicBezTo>
                                  <a:pt x="14186" y="20538"/>
                                  <a:pt x="11577" y="21600"/>
                                  <a:pt x="8747" y="21600"/>
                                </a:cubicBezTo>
                                <a:cubicBezTo>
                                  <a:pt x="5998" y="21600"/>
                                  <a:pt x="3805" y="20538"/>
                                  <a:pt x="2172" y="18415"/>
                                </a:cubicBezTo>
                                <a:cubicBezTo>
                                  <a:pt x="538" y="16251"/>
                                  <a:pt x="0" y="13713"/>
                                  <a:pt x="557" y="10799"/>
                                </a:cubicBezTo>
                                <a:cubicBezTo>
                                  <a:pt x="1156" y="7762"/>
                                  <a:pt x="2650" y="5202"/>
                                  <a:pt x="5041" y="3121"/>
                                </a:cubicBezTo>
                                <a:cubicBezTo>
                                  <a:pt x="7432" y="1040"/>
                                  <a:pt x="9983" y="0"/>
                                  <a:pt x="1269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曲线 51"/>
                        <wps:cNvSpPr/>
                        <wps:spPr>
                          <a:xfrm rot="0">
                            <a:off x="3778458" y="8009"/>
                            <a:ext cx="187004" cy="19624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4527" y="0"/>
                                </a:moveTo>
                                <a:lnTo>
                                  <a:pt x="6550" y="0"/>
                                </a:lnTo>
                                <a:lnTo>
                                  <a:pt x="15854" y="19397"/>
                                </a:lnTo>
                                <a:lnTo>
                                  <a:pt x="15899" y="19397"/>
                                </a:lnTo>
                                <a:lnTo>
                                  <a:pt x="19967" y="0"/>
                                </a:lnTo>
                                <a:lnTo>
                                  <a:pt x="21600" y="0"/>
                                </a:lnTo>
                                <a:lnTo>
                                  <a:pt x="17072" y="21600"/>
                                </a:lnTo>
                                <a:lnTo>
                                  <a:pt x="15049" y="21600"/>
                                </a:lnTo>
                                <a:lnTo>
                                  <a:pt x="5745" y="2202"/>
                                </a:lnTo>
                                <a:lnTo>
                                  <a:pt x="5700" y="2202"/>
                                </a:lnTo>
                                <a:lnTo>
                                  <a:pt x="1631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4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曲线 52"/>
                        <wps:cNvSpPr/>
                        <wps:spPr>
                          <a:xfrm rot="0">
                            <a:off x="3972562" y="62177"/>
                            <a:ext cx="69601" cy="14447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99" y="0"/>
                                </a:moveTo>
                                <a:lnTo>
                                  <a:pt x="21599" y="1786"/>
                                </a:lnTo>
                                <a:lnTo>
                                  <a:pt x="16296" y="2498"/>
                                </a:lnTo>
                                <a:cubicBezTo>
                                  <a:pt x="13508" y="3290"/>
                                  <a:pt x="11151" y="4362"/>
                                  <a:pt x="9225" y="5714"/>
                                </a:cubicBezTo>
                                <a:cubicBezTo>
                                  <a:pt x="7604" y="6854"/>
                                  <a:pt x="6433" y="8085"/>
                                  <a:pt x="5711" y="9408"/>
                                </a:cubicBezTo>
                                <a:lnTo>
                                  <a:pt x="21599" y="9408"/>
                                </a:lnTo>
                                <a:lnTo>
                                  <a:pt x="21599" y="11172"/>
                                </a:lnTo>
                                <a:lnTo>
                                  <a:pt x="4996" y="11172"/>
                                </a:lnTo>
                                <a:cubicBezTo>
                                  <a:pt x="4468" y="12650"/>
                                  <a:pt x="4497" y="13985"/>
                                  <a:pt x="5084" y="15177"/>
                                </a:cubicBezTo>
                                <a:cubicBezTo>
                                  <a:pt x="5797" y="16600"/>
                                  <a:pt x="7272" y="17718"/>
                                  <a:pt x="9508" y="18530"/>
                                </a:cubicBezTo>
                                <a:cubicBezTo>
                                  <a:pt x="11744" y="19335"/>
                                  <a:pt x="14639" y="19738"/>
                                  <a:pt x="18195" y="19738"/>
                                </a:cubicBezTo>
                                <a:lnTo>
                                  <a:pt x="21599" y="19361"/>
                                </a:lnTo>
                                <a:lnTo>
                                  <a:pt x="21599" y="21108"/>
                                </a:lnTo>
                                <a:lnTo>
                                  <a:pt x="16963" y="21599"/>
                                </a:lnTo>
                                <a:cubicBezTo>
                                  <a:pt x="12882" y="21599"/>
                                  <a:pt x="9468" y="21138"/>
                                  <a:pt x="6720" y="20216"/>
                                </a:cubicBezTo>
                                <a:cubicBezTo>
                                  <a:pt x="3986" y="19293"/>
                                  <a:pt x="2107" y="17997"/>
                                  <a:pt x="1084" y="16327"/>
                                </a:cubicBezTo>
                                <a:cubicBezTo>
                                  <a:pt x="60" y="14657"/>
                                  <a:pt x="0" y="12728"/>
                                  <a:pt x="902" y="10538"/>
                                </a:cubicBezTo>
                                <a:cubicBezTo>
                                  <a:pt x="1804" y="8381"/>
                                  <a:pt x="3474" y="6461"/>
                                  <a:pt x="5912" y="4778"/>
                                </a:cubicBezTo>
                                <a:cubicBezTo>
                                  <a:pt x="8350" y="3096"/>
                                  <a:pt x="11320" y="1786"/>
                                  <a:pt x="14821" y="851"/>
                                </a:cubicBezTo>
                                <a:lnTo>
                                  <a:pt x="21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曲线 53"/>
                        <wps:cNvSpPr/>
                        <wps:spPr>
                          <a:xfrm rot="0">
                            <a:off x="4042164" y="170712"/>
                            <a:ext cx="47201" cy="3264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8201" y="0"/>
                                </a:moveTo>
                                <a:lnTo>
                                  <a:pt x="21600" y="5554"/>
                                </a:lnTo>
                                <a:cubicBezTo>
                                  <a:pt x="18499" y="10865"/>
                                  <a:pt x="14405" y="15229"/>
                                  <a:pt x="9316" y="18645"/>
                                </a:cubicBezTo>
                                <a:lnTo>
                                  <a:pt x="0" y="21599"/>
                                </a:lnTo>
                                <a:lnTo>
                                  <a:pt x="0" y="13876"/>
                                </a:lnTo>
                                <a:lnTo>
                                  <a:pt x="7944" y="11238"/>
                                </a:lnTo>
                                <a:cubicBezTo>
                                  <a:pt x="11940" y="8367"/>
                                  <a:pt x="15358" y="4621"/>
                                  <a:pt x="1820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曲线 54"/>
                        <wps:cNvSpPr/>
                        <wps:spPr>
                          <a:xfrm rot="0">
                            <a:off x="4042164" y="58472"/>
                            <a:ext cx="65399" cy="78497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4767" y="0"/>
                                </a:moveTo>
                                <a:cubicBezTo>
                                  <a:pt x="8885" y="0"/>
                                  <a:pt x="12308" y="807"/>
                                  <a:pt x="15034" y="2421"/>
                                </a:cubicBezTo>
                                <a:cubicBezTo>
                                  <a:pt x="17775" y="4036"/>
                                  <a:pt x="19634" y="6374"/>
                                  <a:pt x="20609" y="9436"/>
                                </a:cubicBezTo>
                                <a:cubicBezTo>
                                  <a:pt x="21600" y="12498"/>
                                  <a:pt x="21585" y="16140"/>
                                  <a:pt x="20566" y="20362"/>
                                </a:cubicBezTo>
                                <a:cubicBezTo>
                                  <a:pt x="20480" y="20756"/>
                                  <a:pt x="20380" y="21169"/>
                                  <a:pt x="20265" y="21599"/>
                                </a:cubicBezTo>
                                <a:lnTo>
                                  <a:pt x="0" y="21599"/>
                                </a:lnTo>
                                <a:lnTo>
                                  <a:pt x="0" y="18352"/>
                                </a:lnTo>
                                <a:lnTo>
                                  <a:pt x="16498" y="18352"/>
                                </a:lnTo>
                                <a:cubicBezTo>
                                  <a:pt x="17158" y="15327"/>
                                  <a:pt x="17058" y="12683"/>
                                  <a:pt x="16196" y="10423"/>
                                </a:cubicBezTo>
                                <a:cubicBezTo>
                                  <a:pt x="15335" y="8162"/>
                                  <a:pt x="13843" y="6434"/>
                                  <a:pt x="11719" y="5238"/>
                                </a:cubicBezTo>
                                <a:cubicBezTo>
                                  <a:pt x="9596" y="4030"/>
                                  <a:pt x="6977" y="3426"/>
                                  <a:pt x="3863" y="3426"/>
                                </a:cubicBezTo>
                                <a:lnTo>
                                  <a:pt x="0" y="4322"/>
                                </a:lnTo>
                                <a:lnTo>
                                  <a:pt x="0" y="1034"/>
                                </a:lnTo>
                                <a:lnTo>
                                  <a:pt x="4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曲线 55"/>
                        <wps:cNvSpPr/>
                        <wps:spPr>
                          <a:xfrm rot="0">
                            <a:off x="4130564" y="16720"/>
                            <a:ext cx="87502" cy="189936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405" y="0"/>
                                </a:moveTo>
                                <a:lnTo>
                                  <a:pt x="13719" y="0"/>
                                </a:lnTo>
                                <a:lnTo>
                                  <a:pt x="11531" y="5042"/>
                                </a:lnTo>
                                <a:lnTo>
                                  <a:pt x="21600" y="5042"/>
                                </a:lnTo>
                                <a:lnTo>
                                  <a:pt x="21021" y="6384"/>
                                </a:lnTo>
                                <a:lnTo>
                                  <a:pt x="10952" y="6384"/>
                                </a:lnTo>
                                <a:lnTo>
                                  <a:pt x="6690" y="16209"/>
                                </a:lnTo>
                                <a:cubicBezTo>
                                  <a:pt x="6283" y="17148"/>
                                  <a:pt x="6095" y="17897"/>
                                  <a:pt x="6127" y="18456"/>
                                </a:cubicBezTo>
                                <a:cubicBezTo>
                                  <a:pt x="6170" y="19009"/>
                                  <a:pt x="6524" y="19437"/>
                                  <a:pt x="7189" y="19738"/>
                                </a:cubicBezTo>
                                <a:cubicBezTo>
                                  <a:pt x="7854" y="20035"/>
                                  <a:pt x="8958" y="20183"/>
                                  <a:pt x="10502" y="20183"/>
                                </a:cubicBezTo>
                                <a:cubicBezTo>
                                  <a:pt x="11253" y="20183"/>
                                  <a:pt x="12035" y="20151"/>
                                  <a:pt x="12850" y="20087"/>
                                </a:cubicBezTo>
                                <a:cubicBezTo>
                                  <a:pt x="13676" y="20018"/>
                                  <a:pt x="14400" y="19934"/>
                                  <a:pt x="15021" y="19835"/>
                                </a:cubicBezTo>
                                <a:lnTo>
                                  <a:pt x="14989" y="21177"/>
                                </a:lnTo>
                                <a:cubicBezTo>
                                  <a:pt x="14174" y="21305"/>
                                  <a:pt x="13241" y="21409"/>
                                  <a:pt x="12191" y="21488"/>
                                </a:cubicBezTo>
                                <a:cubicBezTo>
                                  <a:pt x="11140" y="21562"/>
                                  <a:pt x="10121" y="21599"/>
                                  <a:pt x="9135" y="21599"/>
                                </a:cubicBezTo>
                                <a:cubicBezTo>
                                  <a:pt x="6390" y="21599"/>
                                  <a:pt x="4514" y="21234"/>
                                  <a:pt x="3506" y="20502"/>
                                </a:cubicBezTo>
                                <a:cubicBezTo>
                                  <a:pt x="2498" y="19766"/>
                                  <a:pt x="2315" y="18648"/>
                                  <a:pt x="2959" y="17151"/>
                                </a:cubicBezTo>
                                <a:lnTo>
                                  <a:pt x="7639" y="6384"/>
                                </a:lnTo>
                                <a:lnTo>
                                  <a:pt x="0" y="6384"/>
                                </a:lnTo>
                                <a:lnTo>
                                  <a:pt x="578" y="5042"/>
                                </a:lnTo>
                                <a:lnTo>
                                  <a:pt x="8218" y="5042"/>
                                </a:lnTo>
                                <a:lnTo>
                                  <a:pt x="10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曲线 56"/>
                        <wps:cNvSpPr/>
                        <wps:spPr>
                          <a:xfrm rot="0">
                            <a:off x="4238267" y="61076"/>
                            <a:ext cx="193001" cy="143178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1544" y="0"/>
                                </a:lnTo>
                                <a:lnTo>
                                  <a:pt x="2819" y="19013"/>
                                </a:lnTo>
                                <a:lnTo>
                                  <a:pt x="2877" y="19013"/>
                                </a:lnTo>
                                <a:lnTo>
                                  <a:pt x="10060" y="0"/>
                                </a:lnTo>
                                <a:lnTo>
                                  <a:pt x="11619" y="0"/>
                                </a:lnTo>
                                <a:lnTo>
                                  <a:pt x="13353" y="19013"/>
                                </a:lnTo>
                                <a:lnTo>
                                  <a:pt x="13418" y="19013"/>
                                </a:lnTo>
                                <a:lnTo>
                                  <a:pt x="20128" y="0"/>
                                </a:lnTo>
                                <a:lnTo>
                                  <a:pt x="21600" y="0"/>
                                </a:lnTo>
                                <a:lnTo>
                                  <a:pt x="13775" y="21600"/>
                                </a:lnTo>
                                <a:lnTo>
                                  <a:pt x="12267" y="21600"/>
                                </a:lnTo>
                                <a:lnTo>
                                  <a:pt x="10446" y="2655"/>
                                </a:lnTo>
                                <a:lnTo>
                                  <a:pt x="10388" y="2655"/>
                                </a:lnTo>
                                <a:lnTo>
                                  <a:pt x="3198" y="21600"/>
                                </a:lnTo>
                                <a:lnTo>
                                  <a:pt x="1631" y="2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曲线 57"/>
                        <wps:cNvSpPr/>
                        <wps:spPr>
                          <a:xfrm rot="0">
                            <a:off x="4428369" y="62077"/>
                            <a:ext cx="69901" cy="14457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600" y="1796"/>
                                </a:lnTo>
                                <a:lnTo>
                                  <a:pt x="16563" y="2433"/>
                                </a:lnTo>
                                <a:cubicBezTo>
                                  <a:pt x="13773" y="3180"/>
                                  <a:pt x="11391" y="4254"/>
                                  <a:pt x="9419" y="5657"/>
                                </a:cubicBezTo>
                                <a:cubicBezTo>
                                  <a:pt x="7446" y="7053"/>
                                  <a:pt x="6071" y="8682"/>
                                  <a:pt x="5293" y="10546"/>
                                </a:cubicBezTo>
                                <a:cubicBezTo>
                                  <a:pt x="4528" y="12409"/>
                                  <a:pt x="4555" y="14036"/>
                                  <a:pt x="5373" y="15425"/>
                                </a:cubicBezTo>
                                <a:cubicBezTo>
                                  <a:pt x="6205" y="16808"/>
                                  <a:pt x="7708" y="17873"/>
                                  <a:pt x="9881" y="18619"/>
                                </a:cubicBezTo>
                                <a:cubicBezTo>
                                  <a:pt x="12055" y="19366"/>
                                  <a:pt x="14698" y="19739"/>
                                  <a:pt x="17811" y="19739"/>
                                </a:cubicBezTo>
                                <a:lnTo>
                                  <a:pt x="21600" y="19259"/>
                                </a:lnTo>
                                <a:lnTo>
                                  <a:pt x="21600" y="21060"/>
                                </a:lnTo>
                                <a:lnTo>
                                  <a:pt x="17026" y="21599"/>
                                </a:lnTo>
                                <a:cubicBezTo>
                                  <a:pt x="12934" y="21599"/>
                                  <a:pt x="9519" y="21155"/>
                                  <a:pt x="6782" y="20265"/>
                                </a:cubicBezTo>
                                <a:cubicBezTo>
                                  <a:pt x="4058" y="19376"/>
                                  <a:pt x="2166" y="18097"/>
                                  <a:pt x="1106" y="16428"/>
                                </a:cubicBezTo>
                                <a:cubicBezTo>
                                  <a:pt x="60" y="14759"/>
                                  <a:pt x="0" y="12799"/>
                                  <a:pt x="925" y="10546"/>
                                </a:cubicBezTo>
                                <a:cubicBezTo>
                                  <a:pt x="1865" y="8293"/>
                                  <a:pt x="3548" y="6332"/>
                                  <a:pt x="5977" y="4663"/>
                                </a:cubicBezTo>
                                <a:cubicBezTo>
                                  <a:pt x="8419" y="2995"/>
                                  <a:pt x="11371" y="1709"/>
                                  <a:pt x="14832" y="807"/>
                                </a:cubicBez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曲线 58"/>
                        <wps:cNvSpPr/>
                        <wps:spPr>
                          <a:xfrm rot="0">
                            <a:off x="4498271" y="58472"/>
                            <a:ext cx="69801" cy="14457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4583" y="0"/>
                                </a:moveTo>
                                <a:cubicBezTo>
                                  <a:pt x="8661" y="0"/>
                                  <a:pt x="12061" y="451"/>
                                  <a:pt x="14785" y="1353"/>
                                </a:cubicBezTo>
                                <a:cubicBezTo>
                                  <a:pt x="17521" y="2255"/>
                                  <a:pt x="19420" y="3540"/>
                                  <a:pt x="20479" y="5208"/>
                                </a:cubicBezTo>
                                <a:cubicBezTo>
                                  <a:pt x="21539" y="6876"/>
                                  <a:pt x="21600" y="8836"/>
                                  <a:pt x="20661" y="11089"/>
                                </a:cubicBezTo>
                                <a:cubicBezTo>
                                  <a:pt x="19735" y="13341"/>
                                  <a:pt x="18051" y="15301"/>
                                  <a:pt x="15610" y="16969"/>
                                </a:cubicBezTo>
                                <a:cubicBezTo>
                                  <a:pt x="13168" y="18637"/>
                                  <a:pt x="10210" y="19916"/>
                                  <a:pt x="6736" y="20805"/>
                                </a:cubicBezTo>
                                <a:lnTo>
                                  <a:pt x="0" y="21600"/>
                                </a:lnTo>
                                <a:lnTo>
                                  <a:pt x="0" y="19799"/>
                                </a:lnTo>
                                <a:lnTo>
                                  <a:pt x="5046" y="19160"/>
                                </a:lnTo>
                                <a:cubicBezTo>
                                  <a:pt x="7836" y="18413"/>
                                  <a:pt x="10217" y="17349"/>
                                  <a:pt x="12189" y="15966"/>
                                </a:cubicBezTo>
                                <a:cubicBezTo>
                                  <a:pt x="14161" y="14577"/>
                                  <a:pt x="15529" y="12951"/>
                                  <a:pt x="16294" y="11089"/>
                                </a:cubicBezTo>
                                <a:cubicBezTo>
                                  <a:pt x="17072" y="9226"/>
                                  <a:pt x="17045" y="7597"/>
                                  <a:pt x="16213" y="6201"/>
                                </a:cubicBezTo>
                                <a:cubicBezTo>
                                  <a:pt x="15395" y="4799"/>
                                  <a:pt x="13899" y="3725"/>
                                  <a:pt x="11726" y="2979"/>
                                </a:cubicBezTo>
                                <a:cubicBezTo>
                                  <a:pt x="9566" y="2232"/>
                                  <a:pt x="6930" y="1859"/>
                                  <a:pt x="3818" y="1859"/>
                                </a:cubicBezTo>
                                <a:lnTo>
                                  <a:pt x="0" y="2342"/>
                                </a:lnTo>
                                <a:lnTo>
                                  <a:pt x="0" y="546"/>
                                </a:lnTo>
                                <a:lnTo>
                                  <a:pt x="4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曲线 59"/>
                        <wps:cNvSpPr/>
                        <wps:spPr>
                          <a:xfrm rot="0">
                            <a:off x="4578572" y="58472"/>
                            <a:ext cx="103101" cy="145781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9636" y="0"/>
                                </a:moveTo>
                                <a:cubicBezTo>
                                  <a:pt x="20399" y="0"/>
                                  <a:pt x="21054" y="48"/>
                                  <a:pt x="21600" y="144"/>
                                </a:cubicBezTo>
                                <a:lnTo>
                                  <a:pt x="20645" y="1979"/>
                                </a:lnTo>
                                <a:cubicBezTo>
                                  <a:pt x="20100" y="1889"/>
                                  <a:pt x="19463" y="1844"/>
                                  <a:pt x="18736" y="1844"/>
                                </a:cubicBezTo>
                                <a:cubicBezTo>
                                  <a:pt x="16863" y="1844"/>
                                  <a:pt x="15022" y="2246"/>
                                  <a:pt x="13213" y="3051"/>
                                </a:cubicBezTo>
                                <a:cubicBezTo>
                                  <a:pt x="11404" y="3849"/>
                                  <a:pt x="9840" y="4943"/>
                                  <a:pt x="8522" y="6334"/>
                                </a:cubicBezTo>
                                <a:cubicBezTo>
                                  <a:pt x="7204" y="7718"/>
                                  <a:pt x="6304" y="9263"/>
                                  <a:pt x="5822" y="10969"/>
                                </a:cubicBezTo>
                                <a:lnTo>
                                  <a:pt x="2822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5986" y="395"/>
                                </a:lnTo>
                                <a:lnTo>
                                  <a:pt x="8672" y="395"/>
                                </a:lnTo>
                                <a:lnTo>
                                  <a:pt x="7309" y="5204"/>
                                </a:lnTo>
                                <a:lnTo>
                                  <a:pt x="7418" y="5204"/>
                                </a:lnTo>
                                <a:cubicBezTo>
                                  <a:pt x="8999" y="3543"/>
                                  <a:pt x="10868" y="2262"/>
                                  <a:pt x="13022" y="1361"/>
                                </a:cubicBezTo>
                                <a:cubicBezTo>
                                  <a:pt x="15177" y="453"/>
                                  <a:pt x="17381" y="0"/>
                                  <a:pt x="1963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曲线 60"/>
                        <wps:cNvSpPr/>
                        <wps:spPr>
                          <a:xfrm rot="0">
                            <a:off x="4680173" y="0"/>
                            <a:ext cx="136501" cy="204253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6458" y="0"/>
                                </a:moveTo>
                                <a:lnTo>
                                  <a:pt x="8590" y="0"/>
                                </a:lnTo>
                                <a:lnTo>
                                  <a:pt x="4475" y="13761"/>
                                </a:lnTo>
                                <a:lnTo>
                                  <a:pt x="18726" y="6464"/>
                                </a:lnTo>
                                <a:lnTo>
                                  <a:pt x="21600" y="6464"/>
                                </a:lnTo>
                                <a:lnTo>
                                  <a:pt x="10031" y="12381"/>
                                </a:lnTo>
                                <a:lnTo>
                                  <a:pt x="17984" y="21600"/>
                                </a:lnTo>
                                <a:lnTo>
                                  <a:pt x="15347" y="21600"/>
                                </a:lnTo>
                                <a:lnTo>
                                  <a:pt x="8326" y="13253"/>
                                </a:lnTo>
                                <a:lnTo>
                                  <a:pt x="3960" y="15486"/>
                                </a:lnTo>
                                <a:lnTo>
                                  <a:pt x="2132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6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曲线 61"/>
                        <wps:cNvSpPr/>
                        <wps:spPr>
                          <a:xfrm rot="0">
                            <a:off x="4812874" y="58472"/>
                            <a:ext cx="121002" cy="14818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3733" y="0"/>
                                </a:moveTo>
                                <a:cubicBezTo>
                                  <a:pt x="15592" y="0"/>
                                  <a:pt x="17227" y="326"/>
                                  <a:pt x="18637" y="978"/>
                                </a:cubicBezTo>
                                <a:cubicBezTo>
                                  <a:pt x="20046" y="1624"/>
                                  <a:pt x="21034" y="2422"/>
                                  <a:pt x="21600" y="3372"/>
                                </a:cubicBezTo>
                                <a:lnTo>
                                  <a:pt x="19671" y="4635"/>
                                </a:lnTo>
                                <a:cubicBezTo>
                                  <a:pt x="19136" y="3799"/>
                                  <a:pt x="18304" y="3121"/>
                                  <a:pt x="17173" y="2602"/>
                                </a:cubicBezTo>
                                <a:cubicBezTo>
                                  <a:pt x="16042" y="2077"/>
                                  <a:pt x="14717" y="1814"/>
                                  <a:pt x="13199" y="1814"/>
                                </a:cubicBezTo>
                                <a:cubicBezTo>
                                  <a:pt x="12169" y="1814"/>
                                  <a:pt x="11169" y="1947"/>
                                  <a:pt x="10201" y="2213"/>
                                </a:cubicBezTo>
                                <a:cubicBezTo>
                                  <a:pt x="9241" y="2472"/>
                                  <a:pt x="8419" y="2874"/>
                                  <a:pt x="7738" y="3419"/>
                                </a:cubicBezTo>
                                <a:cubicBezTo>
                                  <a:pt x="7056" y="3964"/>
                                  <a:pt x="6615" y="4641"/>
                                  <a:pt x="6413" y="5452"/>
                                </a:cubicBezTo>
                                <a:cubicBezTo>
                                  <a:pt x="6204" y="6332"/>
                                  <a:pt x="6347" y="7047"/>
                                  <a:pt x="6843" y="7599"/>
                                </a:cubicBezTo>
                                <a:cubicBezTo>
                                  <a:pt x="7339" y="8149"/>
                                  <a:pt x="8025" y="8574"/>
                                  <a:pt x="8900" y="8871"/>
                                </a:cubicBezTo>
                                <a:cubicBezTo>
                                  <a:pt x="9775" y="9163"/>
                                  <a:pt x="10933" y="9457"/>
                                  <a:pt x="12374" y="9755"/>
                                </a:cubicBezTo>
                                <a:cubicBezTo>
                                  <a:pt x="12490" y="9780"/>
                                  <a:pt x="12595" y="9805"/>
                                  <a:pt x="12688" y="9831"/>
                                </a:cubicBezTo>
                                <a:cubicBezTo>
                                  <a:pt x="14415" y="10185"/>
                                  <a:pt x="15809" y="10603"/>
                                  <a:pt x="16870" y="11084"/>
                                </a:cubicBezTo>
                                <a:cubicBezTo>
                                  <a:pt x="17932" y="11559"/>
                                  <a:pt x="18675" y="12186"/>
                                  <a:pt x="19101" y="12965"/>
                                </a:cubicBezTo>
                                <a:cubicBezTo>
                                  <a:pt x="19535" y="13744"/>
                                  <a:pt x="19613" y="14700"/>
                                  <a:pt x="19334" y="15834"/>
                                </a:cubicBezTo>
                                <a:cubicBezTo>
                                  <a:pt x="19024" y="17100"/>
                                  <a:pt x="18354" y="18167"/>
                                  <a:pt x="17324" y="19035"/>
                                </a:cubicBezTo>
                                <a:cubicBezTo>
                                  <a:pt x="16301" y="19902"/>
                                  <a:pt x="15050" y="20548"/>
                                  <a:pt x="13571" y="20973"/>
                                </a:cubicBezTo>
                                <a:cubicBezTo>
                                  <a:pt x="12091" y="21391"/>
                                  <a:pt x="10519" y="21599"/>
                                  <a:pt x="8853" y="21599"/>
                                </a:cubicBezTo>
                                <a:cubicBezTo>
                                  <a:pt x="6669" y="21599"/>
                                  <a:pt x="4779" y="21197"/>
                                  <a:pt x="3183" y="20393"/>
                                </a:cubicBezTo>
                                <a:cubicBezTo>
                                  <a:pt x="1595" y="19589"/>
                                  <a:pt x="534" y="18588"/>
                                  <a:pt x="0" y="17392"/>
                                </a:cubicBezTo>
                                <a:lnTo>
                                  <a:pt x="2137" y="16128"/>
                                </a:lnTo>
                                <a:cubicBezTo>
                                  <a:pt x="2695" y="17236"/>
                                  <a:pt x="3598" y="18123"/>
                                  <a:pt x="4845" y="18788"/>
                                </a:cubicBezTo>
                                <a:cubicBezTo>
                                  <a:pt x="6100" y="19453"/>
                                  <a:pt x="7633" y="19785"/>
                                  <a:pt x="9446" y="19785"/>
                                </a:cubicBezTo>
                                <a:cubicBezTo>
                                  <a:pt x="11297" y="19785"/>
                                  <a:pt x="12908" y="19462"/>
                                  <a:pt x="14279" y="18816"/>
                                </a:cubicBezTo>
                                <a:cubicBezTo>
                                  <a:pt x="15650" y="18164"/>
                                  <a:pt x="16491" y="17199"/>
                                  <a:pt x="16801" y="15919"/>
                                </a:cubicBezTo>
                                <a:cubicBezTo>
                                  <a:pt x="17025" y="15014"/>
                                  <a:pt x="16932" y="14279"/>
                                  <a:pt x="16522" y="13716"/>
                                </a:cubicBezTo>
                                <a:cubicBezTo>
                                  <a:pt x="16119" y="13152"/>
                                  <a:pt x="15414" y="12690"/>
                                  <a:pt x="14407" y="12329"/>
                                </a:cubicBezTo>
                                <a:cubicBezTo>
                                  <a:pt x="13408" y="11968"/>
                                  <a:pt x="12006" y="11620"/>
                                  <a:pt x="10201" y="11284"/>
                                </a:cubicBezTo>
                                <a:cubicBezTo>
                                  <a:pt x="8660" y="10993"/>
                                  <a:pt x="7378" y="10600"/>
                                  <a:pt x="6355" y="10106"/>
                                </a:cubicBezTo>
                                <a:cubicBezTo>
                                  <a:pt x="5340" y="9612"/>
                                  <a:pt x="4608" y="8992"/>
                                  <a:pt x="4159" y="8244"/>
                                </a:cubicBezTo>
                                <a:cubicBezTo>
                                  <a:pt x="3710" y="7491"/>
                                  <a:pt x="3613" y="6598"/>
                                  <a:pt x="3869" y="5566"/>
                                </a:cubicBezTo>
                                <a:cubicBezTo>
                                  <a:pt x="4163" y="4363"/>
                                  <a:pt x="4802" y="3343"/>
                                  <a:pt x="5786" y="2507"/>
                                </a:cubicBezTo>
                                <a:cubicBezTo>
                                  <a:pt x="6777" y="1665"/>
                                  <a:pt x="7966" y="1038"/>
                                  <a:pt x="9353" y="626"/>
                                </a:cubicBezTo>
                                <a:cubicBezTo>
                                  <a:pt x="10747" y="208"/>
                                  <a:pt x="12207" y="0"/>
                                  <a:pt x="1373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曲线 62"/>
                        <wps:cNvSpPr/>
                        <wps:spPr>
                          <a:xfrm rot="0">
                            <a:off x="5062979" y="93015"/>
                            <a:ext cx="23500" cy="22628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2693" y="0"/>
                                </a:moveTo>
                                <a:cubicBezTo>
                                  <a:pt x="15602" y="0"/>
                                  <a:pt x="17854" y="1040"/>
                                  <a:pt x="19448" y="3121"/>
                                </a:cubicBezTo>
                                <a:cubicBezTo>
                                  <a:pt x="21082" y="5202"/>
                                  <a:pt x="21600" y="7762"/>
                                  <a:pt x="21002" y="10799"/>
                                </a:cubicBezTo>
                                <a:cubicBezTo>
                                  <a:pt x="20444" y="13713"/>
                                  <a:pt x="18969" y="16251"/>
                                  <a:pt x="16578" y="18415"/>
                                </a:cubicBezTo>
                                <a:cubicBezTo>
                                  <a:pt x="14187" y="20538"/>
                                  <a:pt x="11576" y="21600"/>
                                  <a:pt x="8747" y="21600"/>
                                </a:cubicBezTo>
                                <a:cubicBezTo>
                                  <a:pt x="5997" y="21600"/>
                                  <a:pt x="3805" y="20538"/>
                                  <a:pt x="2172" y="18415"/>
                                </a:cubicBezTo>
                                <a:cubicBezTo>
                                  <a:pt x="538" y="16251"/>
                                  <a:pt x="0" y="13713"/>
                                  <a:pt x="558" y="10799"/>
                                </a:cubicBezTo>
                                <a:cubicBezTo>
                                  <a:pt x="1155" y="7762"/>
                                  <a:pt x="2650" y="5202"/>
                                  <a:pt x="5041" y="3121"/>
                                </a:cubicBezTo>
                                <a:cubicBezTo>
                                  <a:pt x="7433" y="1040"/>
                                  <a:pt x="9983" y="0"/>
                                  <a:pt x="1269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曲线 63"/>
                        <wps:cNvSpPr/>
                        <wps:spPr>
                          <a:xfrm rot="0">
                            <a:off x="5221581" y="3704"/>
                            <a:ext cx="170603" cy="20475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4228" y="0"/>
                                </a:moveTo>
                                <a:cubicBezTo>
                                  <a:pt x="15811" y="0"/>
                                  <a:pt x="17271" y="286"/>
                                  <a:pt x="18606" y="859"/>
                                </a:cubicBezTo>
                                <a:cubicBezTo>
                                  <a:pt x="19948" y="1432"/>
                                  <a:pt x="20945" y="2173"/>
                                  <a:pt x="21600" y="3080"/>
                                </a:cubicBezTo>
                                <a:lnTo>
                                  <a:pt x="20165" y="4077"/>
                                </a:lnTo>
                                <a:cubicBezTo>
                                  <a:pt x="19500" y="3257"/>
                                  <a:pt x="18615" y="2604"/>
                                  <a:pt x="17510" y="2118"/>
                                </a:cubicBezTo>
                                <a:cubicBezTo>
                                  <a:pt x="16410" y="1627"/>
                                  <a:pt x="15179" y="1382"/>
                                  <a:pt x="13816" y="1382"/>
                                </a:cubicBezTo>
                                <a:cubicBezTo>
                                  <a:pt x="12123" y="1382"/>
                                  <a:pt x="10490" y="1753"/>
                                  <a:pt x="8918" y="2496"/>
                                </a:cubicBezTo>
                                <a:cubicBezTo>
                                  <a:pt x="7346" y="3234"/>
                                  <a:pt x="5977" y="4316"/>
                                  <a:pt x="4812" y="5742"/>
                                </a:cubicBezTo>
                                <a:cubicBezTo>
                                  <a:pt x="3652" y="7163"/>
                                  <a:pt x="2836" y="8855"/>
                                  <a:pt x="2363" y="10817"/>
                                </a:cubicBezTo>
                                <a:cubicBezTo>
                                  <a:pt x="1912" y="12710"/>
                                  <a:pt x="1926" y="14370"/>
                                  <a:pt x="2404" y="15795"/>
                                </a:cubicBezTo>
                                <a:cubicBezTo>
                                  <a:pt x="2888" y="17217"/>
                                  <a:pt x="3748" y="18310"/>
                                  <a:pt x="4985" y="19076"/>
                                </a:cubicBezTo>
                                <a:cubicBezTo>
                                  <a:pt x="6222" y="19841"/>
                                  <a:pt x="7698" y="20224"/>
                                  <a:pt x="9413" y="20224"/>
                                </a:cubicBezTo>
                                <a:cubicBezTo>
                                  <a:pt x="11122" y="20224"/>
                                  <a:pt x="12714" y="19866"/>
                                  <a:pt x="14187" y="19151"/>
                                </a:cubicBezTo>
                                <a:cubicBezTo>
                                  <a:pt x="15666" y="18432"/>
                                  <a:pt x="16878" y="17503"/>
                                  <a:pt x="17823" y="16366"/>
                                </a:cubicBezTo>
                                <a:lnTo>
                                  <a:pt x="19118" y="16985"/>
                                </a:lnTo>
                                <a:cubicBezTo>
                                  <a:pt x="18480" y="17820"/>
                                  <a:pt x="17644" y="18587"/>
                                  <a:pt x="16611" y="19289"/>
                                </a:cubicBezTo>
                                <a:cubicBezTo>
                                  <a:pt x="15578" y="19986"/>
                                  <a:pt x="14396" y="20545"/>
                                  <a:pt x="13065" y="20967"/>
                                </a:cubicBezTo>
                                <a:cubicBezTo>
                                  <a:pt x="11735" y="21389"/>
                                  <a:pt x="10350" y="21599"/>
                                  <a:pt x="8910" y="21599"/>
                                </a:cubicBezTo>
                                <a:cubicBezTo>
                                  <a:pt x="6876" y="21599"/>
                                  <a:pt x="5128" y="21162"/>
                                  <a:pt x="3666" y="20286"/>
                                </a:cubicBezTo>
                                <a:cubicBezTo>
                                  <a:pt x="2209" y="19406"/>
                                  <a:pt x="1190" y="18150"/>
                                  <a:pt x="607" y="16518"/>
                                </a:cubicBezTo>
                                <a:cubicBezTo>
                                  <a:pt x="30" y="14885"/>
                                  <a:pt x="0" y="12985"/>
                                  <a:pt x="516" y="10817"/>
                                </a:cubicBezTo>
                                <a:cubicBezTo>
                                  <a:pt x="1055" y="8570"/>
                                  <a:pt x="2009" y="6633"/>
                                  <a:pt x="3377" y="5006"/>
                                </a:cubicBezTo>
                                <a:cubicBezTo>
                                  <a:pt x="4751" y="3374"/>
                                  <a:pt x="6381" y="2131"/>
                                  <a:pt x="8267" y="1279"/>
                                </a:cubicBezTo>
                                <a:cubicBezTo>
                                  <a:pt x="10158" y="426"/>
                                  <a:pt x="12145" y="0"/>
                                  <a:pt x="1422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曲线 64"/>
                        <wps:cNvSpPr/>
                        <wps:spPr>
                          <a:xfrm rot="0">
                            <a:off x="5391384" y="0"/>
                            <a:ext cx="54300" cy="204253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6238" y="0"/>
                                </a:moveTo>
                                <a:lnTo>
                                  <a:pt x="21600" y="0"/>
                                </a:lnTo>
                                <a:lnTo>
                                  <a:pt x="536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16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曲线 65"/>
                        <wps:cNvSpPr/>
                        <wps:spPr>
                          <a:xfrm rot="0">
                            <a:off x="5444384" y="62077"/>
                            <a:ext cx="69901" cy="14457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600" y="1796"/>
                                </a:lnTo>
                                <a:lnTo>
                                  <a:pt x="16563" y="2433"/>
                                </a:lnTo>
                                <a:cubicBezTo>
                                  <a:pt x="13773" y="3180"/>
                                  <a:pt x="11391" y="4254"/>
                                  <a:pt x="9419" y="5657"/>
                                </a:cubicBezTo>
                                <a:cubicBezTo>
                                  <a:pt x="7446" y="7053"/>
                                  <a:pt x="6071" y="8682"/>
                                  <a:pt x="5293" y="10546"/>
                                </a:cubicBezTo>
                                <a:cubicBezTo>
                                  <a:pt x="4528" y="12409"/>
                                  <a:pt x="4555" y="14036"/>
                                  <a:pt x="5373" y="15425"/>
                                </a:cubicBezTo>
                                <a:cubicBezTo>
                                  <a:pt x="6205" y="16808"/>
                                  <a:pt x="7708" y="17873"/>
                                  <a:pt x="9881" y="18619"/>
                                </a:cubicBezTo>
                                <a:cubicBezTo>
                                  <a:pt x="12055" y="19366"/>
                                  <a:pt x="14698" y="19739"/>
                                  <a:pt x="17811" y="19739"/>
                                </a:cubicBezTo>
                                <a:lnTo>
                                  <a:pt x="21600" y="19259"/>
                                </a:lnTo>
                                <a:lnTo>
                                  <a:pt x="21600" y="21060"/>
                                </a:lnTo>
                                <a:lnTo>
                                  <a:pt x="17026" y="21599"/>
                                </a:lnTo>
                                <a:cubicBezTo>
                                  <a:pt x="12934" y="21599"/>
                                  <a:pt x="9519" y="21155"/>
                                  <a:pt x="6782" y="20265"/>
                                </a:cubicBezTo>
                                <a:cubicBezTo>
                                  <a:pt x="4058" y="19376"/>
                                  <a:pt x="2166" y="18097"/>
                                  <a:pt x="1106" y="16428"/>
                                </a:cubicBezTo>
                                <a:cubicBezTo>
                                  <a:pt x="60" y="14759"/>
                                  <a:pt x="0" y="12799"/>
                                  <a:pt x="925" y="10546"/>
                                </a:cubicBezTo>
                                <a:cubicBezTo>
                                  <a:pt x="1865" y="8293"/>
                                  <a:pt x="3548" y="6332"/>
                                  <a:pt x="5977" y="4663"/>
                                </a:cubicBezTo>
                                <a:cubicBezTo>
                                  <a:pt x="8419" y="2995"/>
                                  <a:pt x="11371" y="1709"/>
                                  <a:pt x="14832" y="807"/>
                                </a:cubicBez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曲线 66"/>
                        <wps:cNvSpPr/>
                        <wps:spPr>
                          <a:xfrm rot="0">
                            <a:off x="5514286" y="58472"/>
                            <a:ext cx="69801" cy="14457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4583" y="0"/>
                                </a:moveTo>
                                <a:cubicBezTo>
                                  <a:pt x="8661" y="0"/>
                                  <a:pt x="12061" y="451"/>
                                  <a:pt x="14785" y="1353"/>
                                </a:cubicBezTo>
                                <a:cubicBezTo>
                                  <a:pt x="17521" y="2255"/>
                                  <a:pt x="19420" y="3540"/>
                                  <a:pt x="20479" y="5208"/>
                                </a:cubicBezTo>
                                <a:cubicBezTo>
                                  <a:pt x="21539" y="6876"/>
                                  <a:pt x="21600" y="8836"/>
                                  <a:pt x="20661" y="11089"/>
                                </a:cubicBezTo>
                                <a:cubicBezTo>
                                  <a:pt x="19735" y="13341"/>
                                  <a:pt x="18051" y="15301"/>
                                  <a:pt x="15610" y="16969"/>
                                </a:cubicBezTo>
                                <a:cubicBezTo>
                                  <a:pt x="13168" y="18637"/>
                                  <a:pt x="10210" y="19916"/>
                                  <a:pt x="6736" y="20805"/>
                                </a:cubicBezTo>
                                <a:lnTo>
                                  <a:pt x="0" y="21600"/>
                                </a:lnTo>
                                <a:lnTo>
                                  <a:pt x="0" y="19799"/>
                                </a:lnTo>
                                <a:lnTo>
                                  <a:pt x="5046" y="19160"/>
                                </a:lnTo>
                                <a:cubicBezTo>
                                  <a:pt x="7836" y="18413"/>
                                  <a:pt x="10217" y="17349"/>
                                  <a:pt x="12189" y="15966"/>
                                </a:cubicBezTo>
                                <a:cubicBezTo>
                                  <a:pt x="14161" y="14577"/>
                                  <a:pt x="15529" y="12951"/>
                                  <a:pt x="16294" y="11089"/>
                                </a:cubicBezTo>
                                <a:cubicBezTo>
                                  <a:pt x="17072" y="9226"/>
                                  <a:pt x="17045" y="7597"/>
                                  <a:pt x="16214" y="6201"/>
                                </a:cubicBezTo>
                                <a:cubicBezTo>
                                  <a:pt x="15395" y="4799"/>
                                  <a:pt x="13899" y="3725"/>
                                  <a:pt x="11726" y="2979"/>
                                </a:cubicBezTo>
                                <a:cubicBezTo>
                                  <a:pt x="9566" y="2232"/>
                                  <a:pt x="6930" y="1859"/>
                                  <a:pt x="3818" y="1859"/>
                                </a:cubicBezTo>
                                <a:lnTo>
                                  <a:pt x="0" y="2342"/>
                                </a:lnTo>
                                <a:lnTo>
                                  <a:pt x="0" y="546"/>
                                </a:lnTo>
                                <a:lnTo>
                                  <a:pt x="4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曲线 67"/>
                        <wps:cNvSpPr/>
                        <wps:spPr>
                          <a:xfrm rot="0">
                            <a:off x="5612788" y="61076"/>
                            <a:ext cx="133201" cy="145581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3480" y="0"/>
                                </a:moveTo>
                                <a:lnTo>
                                  <a:pt x="5655" y="0"/>
                                </a:lnTo>
                                <a:lnTo>
                                  <a:pt x="2657" y="13716"/>
                                </a:lnTo>
                                <a:cubicBezTo>
                                  <a:pt x="2227" y="15689"/>
                                  <a:pt x="2418" y="17189"/>
                                  <a:pt x="3227" y="18214"/>
                                </a:cubicBezTo>
                                <a:cubicBezTo>
                                  <a:pt x="4044" y="19239"/>
                                  <a:pt x="5402" y="19752"/>
                                  <a:pt x="7303" y="19752"/>
                                </a:cubicBezTo>
                                <a:cubicBezTo>
                                  <a:pt x="8640" y="19752"/>
                                  <a:pt x="9978" y="19436"/>
                                  <a:pt x="11315" y="18804"/>
                                </a:cubicBezTo>
                                <a:cubicBezTo>
                                  <a:pt x="12660" y="18172"/>
                                  <a:pt x="13811" y="17334"/>
                                  <a:pt x="14768" y="16289"/>
                                </a:cubicBezTo>
                                <a:cubicBezTo>
                                  <a:pt x="15732" y="15238"/>
                                  <a:pt x="16341" y="14125"/>
                                  <a:pt x="16595" y="12952"/>
                                </a:cubicBezTo>
                                <a:lnTo>
                                  <a:pt x="19424" y="0"/>
                                </a:lnTo>
                                <a:lnTo>
                                  <a:pt x="21600" y="0"/>
                                </a:lnTo>
                                <a:lnTo>
                                  <a:pt x="16964" y="21242"/>
                                </a:lnTo>
                                <a:lnTo>
                                  <a:pt x="14895" y="21242"/>
                                </a:lnTo>
                                <a:lnTo>
                                  <a:pt x="15708" y="17488"/>
                                </a:lnTo>
                                <a:lnTo>
                                  <a:pt x="15613" y="17488"/>
                                </a:lnTo>
                                <a:cubicBezTo>
                                  <a:pt x="14536" y="18694"/>
                                  <a:pt x="13188" y="19681"/>
                                  <a:pt x="11568" y="20448"/>
                                </a:cubicBezTo>
                                <a:cubicBezTo>
                                  <a:pt x="9949" y="21216"/>
                                  <a:pt x="8246" y="21599"/>
                                  <a:pt x="6458" y="21599"/>
                                </a:cubicBezTo>
                                <a:cubicBezTo>
                                  <a:pt x="5001" y="21599"/>
                                  <a:pt x="3755" y="21316"/>
                                  <a:pt x="2720" y="20748"/>
                                </a:cubicBezTo>
                                <a:cubicBezTo>
                                  <a:pt x="1685" y="20181"/>
                                  <a:pt x="946" y="19358"/>
                                  <a:pt x="503" y="18282"/>
                                </a:cubicBezTo>
                                <a:cubicBezTo>
                                  <a:pt x="59" y="17205"/>
                                  <a:pt x="0" y="15928"/>
                                  <a:pt x="323" y="14451"/>
                                </a:cubicBezTo>
                                <a:lnTo>
                                  <a:pt x="3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曲线 68"/>
                        <wps:cNvSpPr/>
                        <wps:spPr>
                          <a:xfrm rot="0">
                            <a:off x="5749089" y="62177"/>
                            <a:ext cx="67801" cy="14447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600" y="1833"/>
                                </a:lnTo>
                                <a:lnTo>
                                  <a:pt x="17131" y="2405"/>
                                </a:lnTo>
                                <a:cubicBezTo>
                                  <a:pt x="14326" y="3132"/>
                                  <a:pt x="11886" y="4194"/>
                                  <a:pt x="9813" y="5591"/>
                                </a:cubicBezTo>
                                <a:cubicBezTo>
                                  <a:pt x="7740" y="6981"/>
                                  <a:pt x="6295" y="8634"/>
                                  <a:pt x="5480" y="10550"/>
                                </a:cubicBezTo>
                                <a:cubicBezTo>
                                  <a:pt x="4678" y="12441"/>
                                  <a:pt x="4678" y="14081"/>
                                  <a:pt x="5480" y="15471"/>
                                </a:cubicBezTo>
                                <a:cubicBezTo>
                                  <a:pt x="6281" y="16861"/>
                                  <a:pt x="7740" y="17920"/>
                                  <a:pt x="9854" y="18647"/>
                                </a:cubicBezTo>
                                <a:cubicBezTo>
                                  <a:pt x="11969" y="19375"/>
                                  <a:pt x="14519" y="19738"/>
                                  <a:pt x="17505" y="19738"/>
                                </a:cubicBezTo>
                                <a:lnTo>
                                  <a:pt x="21600" y="19207"/>
                                </a:lnTo>
                                <a:lnTo>
                                  <a:pt x="21600" y="21245"/>
                                </a:lnTo>
                                <a:lnTo>
                                  <a:pt x="16427" y="21599"/>
                                </a:lnTo>
                                <a:cubicBezTo>
                                  <a:pt x="12598" y="21599"/>
                                  <a:pt x="9336" y="21181"/>
                                  <a:pt x="6641" y="20343"/>
                                </a:cubicBezTo>
                                <a:cubicBezTo>
                                  <a:pt x="3946" y="19505"/>
                                  <a:pt x="2080" y="18248"/>
                                  <a:pt x="1043" y="16572"/>
                                </a:cubicBezTo>
                                <a:cubicBezTo>
                                  <a:pt x="7" y="14896"/>
                                  <a:pt x="0" y="12866"/>
                                  <a:pt x="1022" y="10482"/>
                                </a:cubicBezTo>
                                <a:cubicBezTo>
                                  <a:pt x="1990" y="8183"/>
                                  <a:pt x="3780" y="6201"/>
                                  <a:pt x="6392" y="4539"/>
                                </a:cubicBezTo>
                                <a:cubicBezTo>
                                  <a:pt x="9018" y="2876"/>
                                  <a:pt x="12066" y="1612"/>
                                  <a:pt x="15535" y="748"/>
                                </a:cubicBez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曲线 69"/>
                        <wps:cNvSpPr/>
                        <wps:spPr>
                          <a:xfrm rot="0">
                            <a:off x="5816891" y="0"/>
                            <a:ext cx="90302" cy="20435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8375" y="0"/>
                                </a:moveTo>
                                <a:lnTo>
                                  <a:pt x="21600" y="0"/>
                                </a:lnTo>
                                <a:lnTo>
                                  <a:pt x="11832" y="21595"/>
                                </a:lnTo>
                                <a:lnTo>
                                  <a:pt x="8763" y="21595"/>
                                </a:lnTo>
                                <a:lnTo>
                                  <a:pt x="10227" y="18357"/>
                                </a:lnTo>
                                <a:lnTo>
                                  <a:pt x="10071" y="18357"/>
                                </a:lnTo>
                                <a:cubicBezTo>
                                  <a:pt x="8648" y="19331"/>
                                  <a:pt x="6618" y="20158"/>
                                  <a:pt x="3980" y="20838"/>
                                </a:cubicBezTo>
                                <a:cubicBezTo>
                                  <a:pt x="2661" y="21175"/>
                                  <a:pt x="1346" y="21428"/>
                                  <a:pt x="35" y="21597"/>
                                </a:cubicBezTo>
                                <a:lnTo>
                                  <a:pt x="0" y="21600"/>
                                </a:lnTo>
                                <a:lnTo>
                                  <a:pt x="0" y="20158"/>
                                </a:lnTo>
                                <a:lnTo>
                                  <a:pt x="3403" y="19742"/>
                                </a:lnTo>
                                <a:cubicBezTo>
                                  <a:pt x="5522" y="19214"/>
                                  <a:pt x="7355" y="18465"/>
                                  <a:pt x="8903" y="17495"/>
                                </a:cubicBezTo>
                                <a:cubicBezTo>
                                  <a:pt x="10461" y="16522"/>
                                  <a:pt x="11525" y="15403"/>
                                  <a:pt x="12096" y="14140"/>
                                </a:cubicBezTo>
                                <a:cubicBezTo>
                                  <a:pt x="12730" y="12752"/>
                                  <a:pt x="12720" y="11558"/>
                                  <a:pt x="12065" y="10556"/>
                                </a:cubicBezTo>
                                <a:cubicBezTo>
                                  <a:pt x="11421" y="9550"/>
                                  <a:pt x="10300" y="8790"/>
                                  <a:pt x="8700" y="8275"/>
                                </a:cubicBezTo>
                                <a:cubicBezTo>
                                  <a:pt x="7111" y="7756"/>
                                  <a:pt x="5247" y="7497"/>
                                  <a:pt x="3108" y="7497"/>
                                </a:cubicBezTo>
                                <a:lnTo>
                                  <a:pt x="0" y="7871"/>
                                </a:lnTo>
                                <a:lnTo>
                                  <a:pt x="0" y="6574"/>
                                </a:lnTo>
                                <a:lnTo>
                                  <a:pt x="3388" y="6181"/>
                                </a:lnTo>
                                <a:cubicBezTo>
                                  <a:pt x="6234" y="6181"/>
                                  <a:pt x="8586" y="6502"/>
                                  <a:pt x="10445" y="7145"/>
                                </a:cubicBezTo>
                                <a:cubicBezTo>
                                  <a:pt x="12304" y="7789"/>
                                  <a:pt x="13457" y="8586"/>
                                  <a:pt x="13904" y="9536"/>
                                </a:cubicBezTo>
                                <a:lnTo>
                                  <a:pt x="14059" y="9536"/>
                                </a:lnTo>
                                <a:lnTo>
                                  <a:pt x="1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曲线 70"/>
                        <wps:cNvSpPr/>
                        <wps:spPr>
                          <a:xfrm rot="0">
                            <a:off x="5983592" y="3704"/>
                            <a:ext cx="170603" cy="20475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4228" y="0"/>
                                </a:moveTo>
                                <a:cubicBezTo>
                                  <a:pt x="15811" y="0"/>
                                  <a:pt x="17271" y="286"/>
                                  <a:pt x="18606" y="859"/>
                                </a:cubicBezTo>
                                <a:cubicBezTo>
                                  <a:pt x="19948" y="1432"/>
                                  <a:pt x="20945" y="2173"/>
                                  <a:pt x="21600" y="3080"/>
                                </a:cubicBezTo>
                                <a:lnTo>
                                  <a:pt x="20165" y="4077"/>
                                </a:lnTo>
                                <a:cubicBezTo>
                                  <a:pt x="19500" y="3257"/>
                                  <a:pt x="18615" y="2604"/>
                                  <a:pt x="17510" y="2118"/>
                                </a:cubicBezTo>
                                <a:cubicBezTo>
                                  <a:pt x="16410" y="1627"/>
                                  <a:pt x="15179" y="1382"/>
                                  <a:pt x="13816" y="1382"/>
                                </a:cubicBezTo>
                                <a:cubicBezTo>
                                  <a:pt x="12123" y="1382"/>
                                  <a:pt x="10490" y="1753"/>
                                  <a:pt x="8918" y="2496"/>
                                </a:cubicBezTo>
                                <a:cubicBezTo>
                                  <a:pt x="7346" y="3234"/>
                                  <a:pt x="5977" y="4316"/>
                                  <a:pt x="4812" y="5742"/>
                                </a:cubicBezTo>
                                <a:cubicBezTo>
                                  <a:pt x="3652" y="7163"/>
                                  <a:pt x="2836" y="8855"/>
                                  <a:pt x="2363" y="10817"/>
                                </a:cubicBezTo>
                                <a:cubicBezTo>
                                  <a:pt x="1912" y="12710"/>
                                  <a:pt x="1926" y="14370"/>
                                  <a:pt x="2404" y="15795"/>
                                </a:cubicBezTo>
                                <a:cubicBezTo>
                                  <a:pt x="2888" y="17217"/>
                                  <a:pt x="3748" y="18310"/>
                                  <a:pt x="4985" y="19076"/>
                                </a:cubicBezTo>
                                <a:cubicBezTo>
                                  <a:pt x="6222" y="19841"/>
                                  <a:pt x="7698" y="20224"/>
                                  <a:pt x="9413" y="20224"/>
                                </a:cubicBezTo>
                                <a:cubicBezTo>
                                  <a:pt x="11122" y="20224"/>
                                  <a:pt x="12714" y="19866"/>
                                  <a:pt x="14187" y="19151"/>
                                </a:cubicBezTo>
                                <a:cubicBezTo>
                                  <a:pt x="15666" y="18432"/>
                                  <a:pt x="16878" y="17503"/>
                                  <a:pt x="17823" y="16366"/>
                                </a:cubicBezTo>
                                <a:lnTo>
                                  <a:pt x="19118" y="16985"/>
                                </a:lnTo>
                                <a:cubicBezTo>
                                  <a:pt x="18480" y="17820"/>
                                  <a:pt x="17644" y="18587"/>
                                  <a:pt x="16611" y="19289"/>
                                </a:cubicBezTo>
                                <a:cubicBezTo>
                                  <a:pt x="15578" y="19986"/>
                                  <a:pt x="14396" y="20545"/>
                                  <a:pt x="13065" y="20967"/>
                                </a:cubicBezTo>
                                <a:cubicBezTo>
                                  <a:pt x="11735" y="21389"/>
                                  <a:pt x="10350" y="21599"/>
                                  <a:pt x="8910" y="21599"/>
                                </a:cubicBezTo>
                                <a:cubicBezTo>
                                  <a:pt x="6876" y="21599"/>
                                  <a:pt x="5128" y="21162"/>
                                  <a:pt x="3666" y="20286"/>
                                </a:cubicBezTo>
                                <a:cubicBezTo>
                                  <a:pt x="2209" y="19406"/>
                                  <a:pt x="1190" y="18150"/>
                                  <a:pt x="607" y="16518"/>
                                </a:cubicBezTo>
                                <a:cubicBezTo>
                                  <a:pt x="30" y="14885"/>
                                  <a:pt x="0" y="12985"/>
                                  <a:pt x="516" y="10817"/>
                                </a:cubicBezTo>
                                <a:cubicBezTo>
                                  <a:pt x="1055" y="8570"/>
                                  <a:pt x="2009" y="6633"/>
                                  <a:pt x="3377" y="5006"/>
                                </a:cubicBezTo>
                                <a:cubicBezTo>
                                  <a:pt x="4751" y="3374"/>
                                  <a:pt x="6381" y="2131"/>
                                  <a:pt x="8267" y="1279"/>
                                </a:cubicBezTo>
                                <a:cubicBezTo>
                                  <a:pt x="10158" y="426"/>
                                  <a:pt x="12145" y="0"/>
                                  <a:pt x="1422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曲线 71"/>
                        <wps:cNvSpPr/>
                        <wps:spPr>
                          <a:xfrm rot="0">
                            <a:off x="6168297" y="62077"/>
                            <a:ext cx="69901" cy="14457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600" y="1796"/>
                                </a:lnTo>
                                <a:lnTo>
                                  <a:pt x="16563" y="2433"/>
                                </a:lnTo>
                                <a:cubicBezTo>
                                  <a:pt x="13773" y="3180"/>
                                  <a:pt x="11391" y="4254"/>
                                  <a:pt x="9419" y="5657"/>
                                </a:cubicBezTo>
                                <a:cubicBezTo>
                                  <a:pt x="7446" y="7053"/>
                                  <a:pt x="6071" y="8682"/>
                                  <a:pt x="5293" y="10546"/>
                                </a:cubicBezTo>
                                <a:cubicBezTo>
                                  <a:pt x="4528" y="12409"/>
                                  <a:pt x="4555" y="14036"/>
                                  <a:pt x="5373" y="15425"/>
                                </a:cubicBezTo>
                                <a:cubicBezTo>
                                  <a:pt x="6205" y="16808"/>
                                  <a:pt x="7708" y="17873"/>
                                  <a:pt x="9881" y="18619"/>
                                </a:cubicBezTo>
                                <a:cubicBezTo>
                                  <a:pt x="12055" y="19366"/>
                                  <a:pt x="14698" y="19739"/>
                                  <a:pt x="17811" y="19739"/>
                                </a:cubicBezTo>
                                <a:lnTo>
                                  <a:pt x="21600" y="19259"/>
                                </a:lnTo>
                                <a:lnTo>
                                  <a:pt x="21600" y="21060"/>
                                </a:lnTo>
                                <a:lnTo>
                                  <a:pt x="17026" y="21599"/>
                                </a:lnTo>
                                <a:cubicBezTo>
                                  <a:pt x="12934" y="21599"/>
                                  <a:pt x="9519" y="21155"/>
                                  <a:pt x="6782" y="20265"/>
                                </a:cubicBezTo>
                                <a:cubicBezTo>
                                  <a:pt x="4058" y="19376"/>
                                  <a:pt x="2166" y="18097"/>
                                  <a:pt x="1106" y="16428"/>
                                </a:cubicBezTo>
                                <a:cubicBezTo>
                                  <a:pt x="60" y="14759"/>
                                  <a:pt x="0" y="12799"/>
                                  <a:pt x="925" y="10546"/>
                                </a:cubicBezTo>
                                <a:cubicBezTo>
                                  <a:pt x="1865" y="8293"/>
                                  <a:pt x="3548" y="6332"/>
                                  <a:pt x="5977" y="4663"/>
                                </a:cubicBezTo>
                                <a:cubicBezTo>
                                  <a:pt x="8419" y="2995"/>
                                  <a:pt x="11371" y="1709"/>
                                  <a:pt x="14832" y="807"/>
                                </a:cubicBez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曲线 72"/>
                        <wps:cNvSpPr/>
                        <wps:spPr>
                          <a:xfrm rot="0">
                            <a:off x="6238198" y="58472"/>
                            <a:ext cx="69799" cy="14457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4583" y="0"/>
                                </a:moveTo>
                                <a:cubicBezTo>
                                  <a:pt x="8661" y="0"/>
                                  <a:pt x="12062" y="451"/>
                                  <a:pt x="14785" y="1353"/>
                                </a:cubicBezTo>
                                <a:cubicBezTo>
                                  <a:pt x="17521" y="2255"/>
                                  <a:pt x="19420" y="3540"/>
                                  <a:pt x="20480" y="5208"/>
                                </a:cubicBezTo>
                                <a:cubicBezTo>
                                  <a:pt x="21539" y="6876"/>
                                  <a:pt x="21600" y="8836"/>
                                  <a:pt x="20661" y="11089"/>
                                </a:cubicBezTo>
                                <a:cubicBezTo>
                                  <a:pt x="19735" y="13341"/>
                                  <a:pt x="18051" y="15301"/>
                                  <a:pt x="15610" y="16969"/>
                                </a:cubicBezTo>
                                <a:cubicBezTo>
                                  <a:pt x="13168" y="18637"/>
                                  <a:pt x="10210" y="19916"/>
                                  <a:pt x="6736" y="20805"/>
                                </a:cubicBezTo>
                                <a:lnTo>
                                  <a:pt x="0" y="21600"/>
                                </a:lnTo>
                                <a:lnTo>
                                  <a:pt x="0" y="19799"/>
                                </a:lnTo>
                                <a:lnTo>
                                  <a:pt x="5046" y="19160"/>
                                </a:lnTo>
                                <a:cubicBezTo>
                                  <a:pt x="7836" y="18413"/>
                                  <a:pt x="10217" y="17349"/>
                                  <a:pt x="12189" y="15966"/>
                                </a:cubicBezTo>
                                <a:cubicBezTo>
                                  <a:pt x="14161" y="14577"/>
                                  <a:pt x="15529" y="12951"/>
                                  <a:pt x="16294" y="11089"/>
                                </a:cubicBezTo>
                                <a:cubicBezTo>
                                  <a:pt x="17072" y="9226"/>
                                  <a:pt x="17045" y="7597"/>
                                  <a:pt x="16214" y="6201"/>
                                </a:cubicBezTo>
                                <a:cubicBezTo>
                                  <a:pt x="15395" y="4799"/>
                                  <a:pt x="13899" y="3725"/>
                                  <a:pt x="11726" y="2979"/>
                                </a:cubicBezTo>
                                <a:cubicBezTo>
                                  <a:pt x="9566" y="2232"/>
                                  <a:pt x="6930" y="1859"/>
                                  <a:pt x="3818" y="1859"/>
                                </a:cubicBezTo>
                                <a:lnTo>
                                  <a:pt x="0" y="2342"/>
                                </a:lnTo>
                                <a:lnTo>
                                  <a:pt x="0" y="546"/>
                                </a:lnTo>
                                <a:lnTo>
                                  <a:pt x="4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曲线 73"/>
                        <wps:cNvSpPr/>
                        <wps:spPr>
                          <a:xfrm rot="0">
                            <a:off x="6318499" y="58472"/>
                            <a:ext cx="227203" cy="145781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8696" y="0"/>
                                </a:moveTo>
                                <a:cubicBezTo>
                                  <a:pt x="9641" y="0"/>
                                  <a:pt x="10425" y="408"/>
                                  <a:pt x="11048" y="1226"/>
                                </a:cubicBezTo>
                                <a:cubicBezTo>
                                  <a:pt x="11675" y="2037"/>
                                  <a:pt x="12061" y="3189"/>
                                  <a:pt x="12206" y="4682"/>
                                </a:cubicBezTo>
                                <a:lnTo>
                                  <a:pt x="12255" y="4682"/>
                                </a:lnTo>
                                <a:cubicBezTo>
                                  <a:pt x="12903" y="3350"/>
                                  <a:pt x="13708" y="2236"/>
                                  <a:pt x="14669" y="1342"/>
                                </a:cubicBezTo>
                                <a:cubicBezTo>
                                  <a:pt x="15631" y="447"/>
                                  <a:pt x="16681" y="0"/>
                                  <a:pt x="17820" y="0"/>
                                </a:cubicBezTo>
                                <a:cubicBezTo>
                                  <a:pt x="18678" y="0"/>
                                  <a:pt x="19413" y="296"/>
                                  <a:pt x="20023" y="888"/>
                                </a:cubicBezTo>
                                <a:cubicBezTo>
                                  <a:pt x="20634" y="1480"/>
                                  <a:pt x="21065" y="2330"/>
                                  <a:pt x="21317" y="3437"/>
                                </a:cubicBezTo>
                                <a:cubicBezTo>
                                  <a:pt x="21569" y="4544"/>
                                  <a:pt x="21599" y="5835"/>
                                  <a:pt x="21410" y="7309"/>
                                </a:cubicBezTo>
                                <a:lnTo>
                                  <a:pt x="19578" y="21600"/>
                                </a:lnTo>
                                <a:lnTo>
                                  <a:pt x="18296" y="21600"/>
                                </a:lnTo>
                                <a:lnTo>
                                  <a:pt x="20042" y="7966"/>
                                </a:lnTo>
                                <a:cubicBezTo>
                                  <a:pt x="20285" y="6086"/>
                                  <a:pt x="20164" y="4596"/>
                                  <a:pt x="19677" y="3495"/>
                                </a:cubicBezTo>
                                <a:cubicBezTo>
                                  <a:pt x="19194" y="2394"/>
                                  <a:pt x="18435" y="1844"/>
                                  <a:pt x="17399" y="1844"/>
                                </a:cubicBezTo>
                                <a:cubicBezTo>
                                  <a:pt x="16565" y="1844"/>
                                  <a:pt x="15769" y="2169"/>
                                  <a:pt x="15010" y="2819"/>
                                </a:cubicBezTo>
                                <a:cubicBezTo>
                                  <a:pt x="14250" y="3469"/>
                                  <a:pt x="13604" y="4361"/>
                                  <a:pt x="13072" y="5494"/>
                                </a:cubicBezTo>
                                <a:cubicBezTo>
                                  <a:pt x="12540" y="6620"/>
                                  <a:pt x="12185" y="7879"/>
                                  <a:pt x="12008" y="9269"/>
                                </a:cubicBezTo>
                                <a:lnTo>
                                  <a:pt x="10429" y="21600"/>
                                </a:lnTo>
                                <a:lnTo>
                                  <a:pt x="9148" y="21600"/>
                                </a:lnTo>
                                <a:lnTo>
                                  <a:pt x="10906" y="7888"/>
                                </a:lnTo>
                                <a:cubicBezTo>
                                  <a:pt x="11145" y="6021"/>
                                  <a:pt x="11021" y="4547"/>
                                  <a:pt x="10534" y="3466"/>
                                </a:cubicBezTo>
                                <a:cubicBezTo>
                                  <a:pt x="10047" y="2385"/>
                                  <a:pt x="9280" y="1844"/>
                                  <a:pt x="8232" y="1844"/>
                                </a:cubicBezTo>
                                <a:cubicBezTo>
                                  <a:pt x="7481" y="1844"/>
                                  <a:pt x="6722" y="2179"/>
                                  <a:pt x="5954" y="2848"/>
                                </a:cubicBezTo>
                                <a:cubicBezTo>
                                  <a:pt x="5186" y="3517"/>
                                  <a:pt x="4522" y="4419"/>
                                  <a:pt x="3961" y="5552"/>
                                </a:cubicBezTo>
                                <a:cubicBezTo>
                                  <a:pt x="3400" y="6684"/>
                                  <a:pt x="3032" y="7924"/>
                                  <a:pt x="2859" y="9269"/>
                                </a:cubicBezTo>
                                <a:lnTo>
                                  <a:pt x="1281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2717" y="395"/>
                                </a:lnTo>
                                <a:lnTo>
                                  <a:pt x="3949" y="395"/>
                                </a:lnTo>
                                <a:lnTo>
                                  <a:pt x="3447" y="4316"/>
                                </a:lnTo>
                                <a:lnTo>
                                  <a:pt x="3497" y="4316"/>
                                </a:lnTo>
                                <a:cubicBezTo>
                                  <a:pt x="4070" y="3073"/>
                                  <a:pt x="4832" y="2043"/>
                                  <a:pt x="5781" y="1226"/>
                                </a:cubicBezTo>
                                <a:cubicBezTo>
                                  <a:pt x="6730" y="408"/>
                                  <a:pt x="7702" y="0"/>
                                  <a:pt x="86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曲线 74"/>
                        <wps:cNvSpPr/>
                        <wps:spPr>
                          <a:xfrm rot="0">
                            <a:off x="6548002" y="61076"/>
                            <a:ext cx="89700" cy="201951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9706" y="0"/>
                                </a:moveTo>
                                <a:lnTo>
                                  <a:pt x="12795" y="0"/>
                                </a:lnTo>
                                <a:lnTo>
                                  <a:pt x="11321" y="3278"/>
                                </a:lnTo>
                                <a:lnTo>
                                  <a:pt x="11447" y="3278"/>
                                </a:lnTo>
                                <a:cubicBezTo>
                                  <a:pt x="13098" y="2231"/>
                                  <a:pt x="15194" y="1376"/>
                                  <a:pt x="17734" y="711"/>
                                </a:cubicBezTo>
                                <a:lnTo>
                                  <a:pt x="21600" y="233"/>
                                </a:lnTo>
                                <a:lnTo>
                                  <a:pt x="21600" y="1408"/>
                                </a:lnTo>
                                <a:lnTo>
                                  <a:pt x="18221" y="1820"/>
                                </a:lnTo>
                                <a:cubicBezTo>
                                  <a:pt x="16130" y="2331"/>
                                  <a:pt x="14290" y="3084"/>
                                  <a:pt x="12701" y="4080"/>
                                </a:cubicBezTo>
                                <a:cubicBezTo>
                                  <a:pt x="11112" y="5075"/>
                                  <a:pt x="10009" y="6265"/>
                                  <a:pt x="9392" y="7650"/>
                                </a:cubicBezTo>
                                <a:cubicBezTo>
                                  <a:pt x="8797" y="8957"/>
                                  <a:pt x="8802" y="10110"/>
                                  <a:pt x="9408" y="11110"/>
                                </a:cubicBezTo>
                                <a:cubicBezTo>
                                  <a:pt x="10025" y="12105"/>
                                  <a:pt x="11143" y="12877"/>
                                  <a:pt x="12764" y="13425"/>
                                </a:cubicBezTo>
                                <a:cubicBezTo>
                                  <a:pt x="14384" y="13969"/>
                                  <a:pt x="16354" y="14241"/>
                                  <a:pt x="18675" y="14241"/>
                                </a:cubicBezTo>
                                <a:lnTo>
                                  <a:pt x="21600" y="13883"/>
                                </a:lnTo>
                                <a:lnTo>
                                  <a:pt x="21600" y="15198"/>
                                </a:lnTo>
                                <a:lnTo>
                                  <a:pt x="18283" y="15574"/>
                                </a:lnTo>
                                <a:cubicBezTo>
                                  <a:pt x="15430" y="15574"/>
                                  <a:pt x="13098" y="15250"/>
                                  <a:pt x="11290" y="14604"/>
                                </a:cubicBezTo>
                                <a:cubicBezTo>
                                  <a:pt x="9481" y="13953"/>
                                  <a:pt x="8274" y="13116"/>
                                  <a:pt x="7668" y="12093"/>
                                </a:cubicBezTo>
                                <a:lnTo>
                                  <a:pt x="7511" y="12093"/>
                                </a:lnTo>
                                <a:lnTo>
                                  <a:pt x="3246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9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曲线 75"/>
                        <wps:cNvSpPr/>
                        <wps:spPr>
                          <a:xfrm rot="0">
                            <a:off x="6637702" y="58472"/>
                            <a:ext cx="67901" cy="14467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5542" y="0"/>
                                </a:moveTo>
                                <a:cubicBezTo>
                                  <a:pt x="9244" y="0"/>
                                  <a:pt x="12400" y="437"/>
                                  <a:pt x="15011" y="1313"/>
                                </a:cubicBezTo>
                                <a:cubicBezTo>
                                  <a:pt x="17635" y="2182"/>
                                  <a:pt x="19472" y="3450"/>
                                  <a:pt x="20522" y="5117"/>
                                </a:cubicBezTo>
                                <a:cubicBezTo>
                                  <a:pt x="21572" y="6784"/>
                                  <a:pt x="21600" y="8775"/>
                                  <a:pt x="20605" y="11090"/>
                                </a:cubicBezTo>
                                <a:cubicBezTo>
                                  <a:pt x="19610" y="13438"/>
                                  <a:pt x="17822" y="15442"/>
                                  <a:pt x="15239" y="17103"/>
                                </a:cubicBezTo>
                                <a:cubicBezTo>
                                  <a:pt x="12670" y="18763"/>
                                  <a:pt x="9658" y="20015"/>
                                  <a:pt x="6205" y="20858"/>
                                </a:cubicBezTo>
                                <a:lnTo>
                                  <a:pt x="0" y="21599"/>
                                </a:lnTo>
                                <a:lnTo>
                                  <a:pt x="0" y="19765"/>
                                </a:lnTo>
                                <a:lnTo>
                                  <a:pt x="4631" y="19165"/>
                                </a:lnTo>
                                <a:cubicBezTo>
                                  <a:pt x="7407" y="18426"/>
                                  <a:pt x="9817" y="17365"/>
                                  <a:pt x="11862" y="15984"/>
                                </a:cubicBezTo>
                                <a:cubicBezTo>
                                  <a:pt x="13906" y="14603"/>
                                  <a:pt x="15328" y="12968"/>
                                  <a:pt x="16130" y="11081"/>
                                </a:cubicBezTo>
                                <a:cubicBezTo>
                                  <a:pt x="16931" y="9200"/>
                                  <a:pt x="16910" y="7562"/>
                                  <a:pt x="16068" y="6168"/>
                                </a:cubicBezTo>
                                <a:cubicBezTo>
                                  <a:pt x="15239" y="4767"/>
                                  <a:pt x="13754" y="3700"/>
                                  <a:pt x="11612" y="2967"/>
                                </a:cubicBezTo>
                                <a:cubicBezTo>
                                  <a:pt x="9472" y="2227"/>
                                  <a:pt x="6910" y="1858"/>
                                  <a:pt x="3926" y="1858"/>
                                </a:cubicBezTo>
                                <a:lnTo>
                                  <a:pt x="0" y="2363"/>
                                </a:lnTo>
                                <a:lnTo>
                                  <a:pt x="0" y="724"/>
                                </a:lnTo>
                                <a:lnTo>
                                  <a:pt x="5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曲线 76"/>
                        <wps:cNvSpPr/>
                        <wps:spPr>
                          <a:xfrm rot="0">
                            <a:off x="6730405" y="61076"/>
                            <a:ext cx="133201" cy="145581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3480" y="0"/>
                                </a:moveTo>
                                <a:lnTo>
                                  <a:pt x="5655" y="0"/>
                                </a:lnTo>
                                <a:lnTo>
                                  <a:pt x="2657" y="13716"/>
                                </a:lnTo>
                                <a:cubicBezTo>
                                  <a:pt x="2227" y="15689"/>
                                  <a:pt x="2418" y="17189"/>
                                  <a:pt x="3227" y="18214"/>
                                </a:cubicBezTo>
                                <a:cubicBezTo>
                                  <a:pt x="4044" y="19239"/>
                                  <a:pt x="5402" y="19752"/>
                                  <a:pt x="7303" y="19752"/>
                                </a:cubicBezTo>
                                <a:cubicBezTo>
                                  <a:pt x="8640" y="19752"/>
                                  <a:pt x="9978" y="19436"/>
                                  <a:pt x="11315" y="18804"/>
                                </a:cubicBezTo>
                                <a:cubicBezTo>
                                  <a:pt x="12660" y="18172"/>
                                  <a:pt x="13811" y="17334"/>
                                  <a:pt x="14768" y="16289"/>
                                </a:cubicBezTo>
                                <a:cubicBezTo>
                                  <a:pt x="15732" y="15238"/>
                                  <a:pt x="16341" y="14125"/>
                                  <a:pt x="16595" y="12952"/>
                                </a:cubicBezTo>
                                <a:lnTo>
                                  <a:pt x="19424" y="0"/>
                                </a:lnTo>
                                <a:lnTo>
                                  <a:pt x="21600" y="0"/>
                                </a:lnTo>
                                <a:lnTo>
                                  <a:pt x="16964" y="21242"/>
                                </a:lnTo>
                                <a:lnTo>
                                  <a:pt x="14895" y="21242"/>
                                </a:lnTo>
                                <a:lnTo>
                                  <a:pt x="15707" y="17488"/>
                                </a:lnTo>
                                <a:lnTo>
                                  <a:pt x="15612" y="17488"/>
                                </a:lnTo>
                                <a:cubicBezTo>
                                  <a:pt x="14536" y="18694"/>
                                  <a:pt x="13187" y="19681"/>
                                  <a:pt x="11569" y="20448"/>
                                </a:cubicBezTo>
                                <a:cubicBezTo>
                                  <a:pt x="9949" y="21216"/>
                                  <a:pt x="8246" y="21599"/>
                                  <a:pt x="6458" y="21599"/>
                                </a:cubicBezTo>
                                <a:cubicBezTo>
                                  <a:pt x="5001" y="21599"/>
                                  <a:pt x="3755" y="21316"/>
                                  <a:pt x="2720" y="20748"/>
                                </a:cubicBezTo>
                                <a:cubicBezTo>
                                  <a:pt x="1685" y="20181"/>
                                  <a:pt x="946" y="19358"/>
                                  <a:pt x="503" y="18282"/>
                                </a:cubicBezTo>
                                <a:cubicBezTo>
                                  <a:pt x="59" y="17205"/>
                                  <a:pt x="0" y="15928"/>
                                  <a:pt x="323" y="14451"/>
                                </a:cubicBezTo>
                                <a:lnTo>
                                  <a:pt x="3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曲线 77"/>
                        <wps:cNvSpPr/>
                        <wps:spPr>
                          <a:xfrm rot="0">
                            <a:off x="6886507" y="16720"/>
                            <a:ext cx="87500" cy="189936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406" y="0"/>
                                </a:moveTo>
                                <a:lnTo>
                                  <a:pt x="13718" y="0"/>
                                </a:lnTo>
                                <a:lnTo>
                                  <a:pt x="11531" y="5042"/>
                                </a:lnTo>
                                <a:lnTo>
                                  <a:pt x="21600" y="5042"/>
                                </a:lnTo>
                                <a:lnTo>
                                  <a:pt x="21021" y="6384"/>
                                </a:lnTo>
                                <a:lnTo>
                                  <a:pt x="10952" y="6384"/>
                                </a:lnTo>
                                <a:lnTo>
                                  <a:pt x="6691" y="16209"/>
                                </a:lnTo>
                                <a:cubicBezTo>
                                  <a:pt x="6283" y="17148"/>
                                  <a:pt x="6095" y="17897"/>
                                  <a:pt x="6127" y="18456"/>
                                </a:cubicBezTo>
                                <a:cubicBezTo>
                                  <a:pt x="6170" y="19009"/>
                                  <a:pt x="6524" y="19437"/>
                                  <a:pt x="7189" y="19738"/>
                                </a:cubicBezTo>
                                <a:cubicBezTo>
                                  <a:pt x="7854" y="20035"/>
                                  <a:pt x="8958" y="20183"/>
                                  <a:pt x="10502" y="20183"/>
                                </a:cubicBezTo>
                                <a:cubicBezTo>
                                  <a:pt x="11252" y="20183"/>
                                  <a:pt x="12035" y="20151"/>
                                  <a:pt x="12850" y="20087"/>
                                </a:cubicBezTo>
                                <a:cubicBezTo>
                                  <a:pt x="13676" y="20018"/>
                                  <a:pt x="14399" y="19934"/>
                                  <a:pt x="15022" y="19835"/>
                                </a:cubicBezTo>
                                <a:lnTo>
                                  <a:pt x="14989" y="21177"/>
                                </a:lnTo>
                                <a:cubicBezTo>
                                  <a:pt x="14174" y="21305"/>
                                  <a:pt x="13241" y="21409"/>
                                  <a:pt x="12191" y="21488"/>
                                </a:cubicBezTo>
                                <a:cubicBezTo>
                                  <a:pt x="11140" y="21562"/>
                                  <a:pt x="10122" y="21599"/>
                                  <a:pt x="9135" y="21599"/>
                                </a:cubicBezTo>
                                <a:cubicBezTo>
                                  <a:pt x="6390" y="21599"/>
                                  <a:pt x="4514" y="21234"/>
                                  <a:pt x="3506" y="20502"/>
                                </a:cubicBezTo>
                                <a:cubicBezTo>
                                  <a:pt x="2498" y="19766"/>
                                  <a:pt x="2316" y="18648"/>
                                  <a:pt x="2959" y="17151"/>
                                </a:cubicBezTo>
                                <a:lnTo>
                                  <a:pt x="7639" y="6384"/>
                                </a:lnTo>
                                <a:lnTo>
                                  <a:pt x="0" y="6384"/>
                                </a:lnTo>
                                <a:lnTo>
                                  <a:pt x="579" y="5042"/>
                                </a:lnTo>
                                <a:lnTo>
                                  <a:pt x="8218" y="5042"/>
                                </a:lnTo>
                                <a:lnTo>
                                  <a:pt x="10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曲线 78"/>
                        <wps:cNvSpPr/>
                        <wps:spPr>
                          <a:xfrm rot="0">
                            <a:off x="6970310" y="61076"/>
                            <a:ext cx="42001" cy="143178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470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6899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14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曲线 79"/>
                        <wps:cNvSpPr/>
                        <wps:spPr>
                          <a:xfrm rot="0">
                            <a:off x="7001910" y="11614"/>
                            <a:ext cx="22800" cy="21927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2755" y="0"/>
                                </a:moveTo>
                                <a:cubicBezTo>
                                  <a:pt x="15757" y="0"/>
                                  <a:pt x="18020" y="1071"/>
                                  <a:pt x="19542" y="3214"/>
                                </a:cubicBezTo>
                                <a:cubicBezTo>
                                  <a:pt x="21106" y="5357"/>
                                  <a:pt x="21600" y="7907"/>
                                  <a:pt x="21025" y="10864"/>
                                </a:cubicBezTo>
                                <a:cubicBezTo>
                                  <a:pt x="20447" y="13778"/>
                                  <a:pt x="18987" y="16307"/>
                                  <a:pt x="16643" y="18449"/>
                                </a:cubicBezTo>
                                <a:cubicBezTo>
                                  <a:pt x="14297" y="20549"/>
                                  <a:pt x="11644" y="21600"/>
                                  <a:pt x="8681" y="21600"/>
                                </a:cubicBezTo>
                                <a:cubicBezTo>
                                  <a:pt x="5802" y="21600"/>
                                  <a:pt x="3579" y="20528"/>
                                  <a:pt x="2015" y="18385"/>
                                </a:cubicBezTo>
                                <a:cubicBezTo>
                                  <a:pt x="493" y="16199"/>
                                  <a:pt x="0" y="13692"/>
                                  <a:pt x="535" y="10864"/>
                                </a:cubicBezTo>
                                <a:cubicBezTo>
                                  <a:pt x="1110" y="7949"/>
                                  <a:pt x="2551" y="5421"/>
                                  <a:pt x="4855" y="3278"/>
                                </a:cubicBezTo>
                                <a:cubicBezTo>
                                  <a:pt x="7199" y="1092"/>
                                  <a:pt x="9834" y="0"/>
                                  <a:pt x="1275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曲线 80"/>
                        <wps:cNvSpPr/>
                        <wps:spPr>
                          <a:xfrm rot="0">
                            <a:off x="7029709" y="58472"/>
                            <a:ext cx="135603" cy="145781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5044" y="0"/>
                                </a:moveTo>
                                <a:cubicBezTo>
                                  <a:pt x="16543" y="0"/>
                                  <a:pt x="17822" y="299"/>
                                  <a:pt x="18880" y="897"/>
                                </a:cubicBezTo>
                                <a:cubicBezTo>
                                  <a:pt x="19937" y="1496"/>
                                  <a:pt x="20680" y="2352"/>
                                  <a:pt x="21109" y="3466"/>
                                </a:cubicBezTo>
                                <a:cubicBezTo>
                                  <a:pt x="21544" y="4580"/>
                                  <a:pt x="21600" y="5890"/>
                                  <a:pt x="21275" y="7396"/>
                                </a:cubicBezTo>
                                <a:lnTo>
                                  <a:pt x="18226" y="21600"/>
                                </a:lnTo>
                                <a:lnTo>
                                  <a:pt x="16080" y="21600"/>
                                </a:lnTo>
                                <a:lnTo>
                                  <a:pt x="18994" y="8033"/>
                                </a:lnTo>
                                <a:cubicBezTo>
                                  <a:pt x="19401" y="6121"/>
                                  <a:pt x="19191" y="4612"/>
                                  <a:pt x="18361" y="3505"/>
                                </a:cubicBezTo>
                                <a:cubicBezTo>
                                  <a:pt x="17532" y="2397"/>
                                  <a:pt x="16212" y="1844"/>
                                  <a:pt x="14401" y="1844"/>
                                </a:cubicBezTo>
                                <a:cubicBezTo>
                                  <a:pt x="13018" y="1844"/>
                                  <a:pt x="11636" y="2179"/>
                                  <a:pt x="10254" y="2848"/>
                                </a:cubicBezTo>
                                <a:cubicBezTo>
                                  <a:pt x="8878" y="3517"/>
                                  <a:pt x="7696" y="4422"/>
                                  <a:pt x="6708" y="5561"/>
                                </a:cubicBezTo>
                                <a:cubicBezTo>
                                  <a:pt x="5719" y="6701"/>
                                  <a:pt x="5080" y="7937"/>
                                  <a:pt x="4790" y="9269"/>
                                </a:cubicBezTo>
                                <a:lnTo>
                                  <a:pt x="2146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4551" y="395"/>
                                </a:lnTo>
                                <a:lnTo>
                                  <a:pt x="6614" y="395"/>
                                </a:lnTo>
                                <a:lnTo>
                                  <a:pt x="5754" y="4412"/>
                                </a:lnTo>
                                <a:lnTo>
                                  <a:pt x="5858" y="4412"/>
                                </a:lnTo>
                                <a:cubicBezTo>
                                  <a:pt x="6846" y="3196"/>
                                  <a:pt x="8180" y="2156"/>
                                  <a:pt x="9859" y="1293"/>
                                </a:cubicBezTo>
                                <a:cubicBezTo>
                                  <a:pt x="11546" y="431"/>
                                  <a:pt x="13274" y="0"/>
                                  <a:pt x="1504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曲线 81"/>
                        <wps:cNvSpPr/>
                        <wps:spPr>
                          <a:xfrm rot="0">
                            <a:off x="7172912" y="230386"/>
                            <a:ext cx="78700" cy="35043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770" y="0"/>
                                </a:moveTo>
                                <a:cubicBezTo>
                                  <a:pt x="4034" y="4692"/>
                                  <a:pt x="5702" y="8179"/>
                                  <a:pt x="7776" y="10458"/>
                                </a:cubicBezTo>
                                <a:cubicBezTo>
                                  <a:pt x="9861" y="12764"/>
                                  <a:pt x="12238" y="13917"/>
                                  <a:pt x="14908" y="13917"/>
                                </a:cubicBezTo>
                                <a:lnTo>
                                  <a:pt x="21600" y="10767"/>
                                </a:lnTo>
                                <a:lnTo>
                                  <a:pt x="21600" y="18319"/>
                                </a:lnTo>
                                <a:lnTo>
                                  <a:pt x="14228" y="21600"/>
                                </a:lnTo>
                                <a:cubicBezTo>
                                  <a:pt x="11011" y="21600"/>
                                  <a:pt x="8204" y="20313"/>
                                  <a:pt x="5809" y="17739"/>
                                </a:cubicBezTo>
                                <a:cubicBezTo>
                                  <a:pt x="3425" y="15191"/>
                                  <a:pt x="1489" y="11329"/>
                                  <a:pt x="0" y="6153"/>
                                </a:cubicBezTo>
                                <a:lnTo>
                                  <a:pt x="2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曲线 82"/>
                        <wps:cNvSpPr/>
                        <wps:spPr>
                          <a:xfrm rot="0">
                            <a:off x="7184311" y="62177"/>
                            <a:ext cx="67301" cy="142577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600" y="1851"/>
                                </a:lnTo>
                                <a:lnTo>
                                  <a:pt x="16926" y="2487"/>
                                </a:lnTo>
                                <a:cubicBezTo>
                                  <a:pt x="14164" y="3257"/>
                                  <a:pt x="11765" y="4340"/>
                                  <a:pt x="9729" y="5735"/>
                                </a:cubicBezTo>
                                <a:cubicBezTo>
                                  <a:pt x="7706" y="7124"/>
                                  <a:pt x="6318" y="8707"/>
                                  <a:pt x="5565" y="10484"/>
                                </a:cubicBezTo>
                                <a:cubicBezTo>
                                  <a:pt x="4756" y="12405"/>
                                  <a:pt x="4756" y="14064"/>
                                  <a:pt x="5565" y="15459"/>
                                </a:cubicBezTo>
                                <a:cubicBezTo>
                                  <a:pt x="6388" y="16848"/>
                                  <a:pt x="7825" y="17904"/>
                                  <a:pt x="9875" y="18628"/>
                                </a:cubicBezTo>
                                <a:cubicBezTo>
                                  <a:pt x="11926" y="19352"/>
                                  <a:pt x="14353" y="19714"/>
                                  <a:pt x="17156" y="19714"/>
                                </a:cubicBezTo>
                                <a:lnTo>
                                  <a:pt x="21600" y="19199"/>
                                </a:lnTo>
                                <a:lnTo>
                                  <a:pt x="21600" y="20916"/>
                                </a:lnTo>
                                <a:lnTo>
                                  <a:pt x="15775" y="21600"/>
                                </a:lnTo>
                                <a:cubicBezTo>
                                  <a:pt x="12218" y="21600"/>
                                  <a:pt x="9143" y="21172"/>
                                  <a:pt x="6548" y="20316"/>
                                </a:cubicBezTo>
                                <a:cubicBezTo>
                                  <a:pt x="3954" y="19461"/>
                                  <a:pt x="2133" y="18207"/>
                                  <a:pt x="1088" y="16555"/>
                                </a:cubicBezTo>
                                <a:cubicBezTo>
                                  <a:pt x="41" y="14903"/>
                                  <a:pt x="0" y="12932"/>
                                  <a:pt x="962" y="10642"/>
                                </a:cubicBezTo>
                                <a:cubicBezTo>
                                  <a:pt x="1911" y="8417"/>
                                  <a:pt x="3640" y="6459"/>
                                  <a:pt x="6151" y="4768"/>
                                </a:cubicBezTo>
                                <a:cubicBezTo>
                                  <a:pt x="8675" y="3076"/>
                                  <a:pt x="11667" y="1766"/>
                                  <a:pt x="15127" y="838"/>
                                </a:cubicBez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曲线 83"/>
                        <wps:cNvSpPr/>
                        <wps:spPr>
                          <a:xfrm rot="0">
                            <a:off x="7251614" y="58472"/>
                            <a:ext cx="76998" cy="20165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3792" y="0"/>
                                </a:moveTo>
                                <a:cubicBezTo>
                                  <a:pt x="7067" y="0"/>
                                  <a:pt x="9801" y="328"/>
                                  <a:pt x="11993" y="984"/>
                                </a:cubicBezTo>
                                <a:cubicBezTo>
                                  <a:pt x="14196" y="1640"/>
                                  <a:pt x="15627" y="2432"/>
                                  <a:pt x="16284" y="3358"/>
                                </a:cubicBezTo>
                                <a:lnTo>
                                  <a:pt x="16394" y="3358"/>
                                </a:lnTo>
                                <a:lnTo>
                                  <a:pt x="18001" y="286"/>
                                </a:lnTo>
                                <a:lnTo>
                                  <a:pt x="21600" y="286"/>
                                </a:lnTo>
                                <a:lnTo>
                                  <a:pt x="13472" y="15808"/>
                                </a:lnTo>
                                <a:cubicBezTo>
                                  <a:pt x="12778" y="17149"/>
                                  <a:pt x="11463" y="18296"/>
                                  <a:pt x="9527" y="19250"/>
                                </a:cubicBezTo>
                                <a:cubicBezTo>
                                  <a:pt x="7603" y="20209"/>
                                  <a:pt x="5180" y="20935"/>
                                  <a:pt x="2257" y="21429"/>
                                </a:cubicBezTo>
                                <a:lnTo>
                                  <a:pt x="0" y="21600"/>
                                </a:lnTo>
                                <a:lnTo>
                                  <a:pt x="0" y="20289"/>
                                </a:lnTo>
                                <a:lnTo>
                                  <a:pt x="1107" y="20200"/>
                                </a:lnTo>
                                <a:cubicBezTo>
                                  <a:pt x="3408" y="19776"/>
                                  <a:pt x="5283" y="19187"/>
                                  <a:pt x="6732" y="18433"/>
                                </a:cubicBezTo>
                                <a:cubicBezTo>
                                  <a:pt x="8193" y="17684"/>
                                  <a:pt x="9186" y="16809"/>
                                  <a:pt x="9709" y="15808"/>
                                </a:cubicBezTo>
                                <a:lnTo>
                                  <a:pt x="11481" y="12449"/>
                                </a:lnTo>
                                <a:lnTo>
                                  <a:pt x="11299" y="12449"/>
                                </a:lnTo>
                                <a:cubicBezTo>
                                  <a:pt x="9606" y="13408"/>
                                  <a:pt x="7280" y="14186"/>
                                  <a:pt x="4321" y="14782"/>
                                </a:cubicBezTo>
                                <a:lnTo>
                                  <a:pt x="0" y="15192"/>
                                </a:lnTo>
                                <a:lnTo>
                                  <a:pt x="0" y="13978"/>
                                </a:lnTo>
                                <a:lnTo>
                                  <a:pt x="4084" y="13594"/>
                                </a:lnTo>
                                <a:cubicBezTo>
                                  <a:pt x="6544" y="13096"/>
                                  <a:pt x="8638" y="12373"/>
                                  <a:pt x="10367" y="11423"/>
                                </a:cubicBezTo>
                                <a:cubicBezTo>
                                  <a:pt x="12096" y="10473"/>
                                  <a:pt x="13295" y="9354"/>
                                  <a:pt x="13965" y="8064"/>
                                </a:cubicBezTo>
                                <a:cubicBezTo>
                                  <a:pt x="14708" y="6649"/>
                                  <a:pt x="14714" y="5432"/>
                                  <a:pt x="13984" y="4412"/>
                                </a:cubicBezTo>
                                <a:cubicBezTo>
                                  <a:pt x="13265" y="3388"/>
                                  <a:pt x="11968" y="2620"/>
                                  <a:pt x="10093" y="2108"/>
                                </a:cubicBezTo>
                                <a:cubicBezTo>
                                  <a:pt x="8230" y="1592"/>
                                  <a:pt x="5996" y="1333"/>
                                  <a:pt x="3390" y="1333"/>
                                </a:cubicBezTo>
                                <a:lnTo>
                                  <a:pt x="0" y="1707"/>
                                </a:lnTo>
                                <a:lnTo>
                                  <a:pt x="0" y="398"/>
                                </a:lnTo>
                                <a:lnTo>
                                  <a:pt x="3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曲线 84"/>
                        <wps:cNvSpPr/>
                        <wps:spPr>
                          <a:xfrm rot="0">
                            <a:off x="7463314" y="93015"/>
                            <a:ext cx="23505" cy="22628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2693" y="0"/>
                                </a:moveTo>
                                <a:cubicBezTo>
                                  <a:pt x="15601" y="0"/>
                                  <a:pt x="17853" y="1040"/>
                                  <a:pt x="19448" y="3121"/>
                                </a:cubicBezTo>
                                <a:cubicBezTo>
                                  <a:pt x="21082" y="5202"/>
                                  <a:pt x="21600" y="7762"/>
                                  <a:pt x="21001" y="10799"/>
                                </a:cubicBezTo>
                                <a:cubicBezTo>
                                  <a:pt x="20443" y="13713"/>
                                  <a:pt x="18969" y="16251"/>
                                  <a:pt x="16578" y="18415"/>
                                </a:cubicBezTo>
                                <a:cubicBezTo>
                                  <a:pt x="14187" y="20538"/>
                                  <a:pt x="11577" y="21600"/>
                                  <a:pt x="8748" y="21600"/>
                                </a:cubicBezTo>
                                <a:cubicBezTo>
                                  <a:pt x="5998" y="21600"/>
                                  <a:pt x="3805" y="20538"/>
                                  <a:pt x="2173" y="18415"/>
                                </a:cubicBezTo>
                                <a:cubicBezTo>
                                  <a:pt x="538" y="16251"/>
                                  <a:pt x="0" y="13713"/>
                                  <a:pt x="557" y="10799"/>
                                </a:cubicBezTo>
                                <a:cubicBezTo>
                                  <a:pt x="1156" y="7762"/>
                                  <a:pt x="2649" y="5202"/>
                                  <a:pt x="5040" y="3121"/>
                                </a:cubicBezTo>
                                <a:cubicBezTo>
                                  <a:pt x="7432" y="1040"/>
                                  <a:pt x="9983" y="0"/>
                                  <a:pt x="1269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曲线 85"/>
                        <wps:cNvSpPr/>
                        <wps:spPr>
                          <a:xfrm rot="0">
                            <a:off x="7595718" y="36144"/>
                            <a:ext cx="99601" cy="16810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600" y="2836"/>
                                </a:lnTo>
                                <a:lnTo>
                                  <a:pt x="12893" y="11673"/>
                                </a:lnTo>
                                <a:lnTo>
                                  <a:pt x="21600" y="11673"/>
                                </a:lnTo>
                                <a:lnTo>
                                  <a:pt x="21600" y="13315"/>
                                </a:lnTo>
                                <a:lnTo>
                                  <a:pt x="11269" y="13315"/>
                                </a:lnTo>
                                <a:lnTo>
                                  <a:pt x="3092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曲线 86"/>
                        <wps:cNvSpPr/>
                        <wps:spPr>
                          <a:xfrm rot="0">
                            <a:off x="7695319" y="8009"/>
                            <a:ext cx="68799" cy="19624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5244" y="0"/>
                                </a:moveTo>
                                <a:lnTo>
                                  <a:pt x="9701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17123" y="21600"/>
                                </a:lnTo>
                                <a:lnTo>
                                  <a:pt x="13340" y="14505"/>
                                </a:lnTo>
                                <a:lnTo>
                                  <a:pt x="0" y="14505"/>
                                </a:lnTo>
                                <a:lnTo>
                                  <a:pt x="0" y="13099"/>
                                </a:lnTo>
                                <a:lnTo>
                                  <a:pt x="12604" y="13099"/>
                                </a:lnTo>
                                <a:lnTo>
                                  <a:pt x="6491" y="1707"/>
                                </a:lnTo>
                                <a:lnTo>
                                  <a:pt x="6368" y="1707"/>
                                </a:lnTo>
                                <a:lnTo>
                                  <a:pt x="0" y="5531"/>
                                </a:lnTo>
                                <a:lnTo>
                                  <a:pt x="0" y="3102"/>
                                </a:lnTo>
                                <a:lnTo>
                                  <a:pt x="5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曲线 87"/>
                        <wps:cNvSpPr/>
                        <wps:spPr>
                          <a:xfrm rot="0">
                            <a:off x="7797223" y="61076"/>
                            <a:ext cx="133199" cy="145581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3480" y="0"/>
                                </a:moveTo>
                                <a:lnTo>
                                  <a:pt x="5656" y="0"/>
                                </a:lnTo>
                                <a:lnTo>
                                  <a:pt x="2657" y="13716"/>
                                </a:lnTo>
                                <a:cubicBezTo>
                                  <a:pt x="2227" y="15689"/>
                                  <a:pt x="2417" y="17189"/>
                                  <a:pt x="3227" y="18214"/>
                                </a:cubicBezTo>
                                <a:cubicBezTo>
                                  <a:pt x="4043" y="19239"/>
                                  <a:pt x="5402" y="19752"/>
                                  <a:pt x="7303" y="19752"/>
                                </a:cubicBezTo>
                                <a:cubicBezTo>
                                  <a:pt x="8640" y="19752"/>
                                  <a:pt x="9978" y="19436"/>
                                  <a:pt x="11315" y="18804"/>
                                </a:cubicBezTo>
                                <a:cubicBezTo>
                                  <a:pt x="12660" y="18172"/>
                                  <a:pt x="13811" y="17334"/>
                                  <a:pt x="14768" y="16289"/>
                                </a:cubicBezTo>
                                <a:cubicBezTo>
                                  <a:pt x="15732" y="15238"/>
                                  <a:pt x="16341" y="14125"/>
                                  <a:pt x="16595" y="12952"/>
                                </a:cubicBezTo>
                                <a:lnTo>
                                  <a:pt x="19424" y="0"/>
                                </a:lnTo>
                                <a:lnTo>
                                  <a:pt x="21600" y="0"/>
                                </a:lnTo>
                                <a:lnTo>
                                  <a:pt x="16964" y="21242"/>
                                </a:lnTo>
                                <a:lnTo>
                                  <a:pt x="14895" y="21242"/>
                                </a:lnTo>
                                <a:lnTo>
                                  <a:pt x="15708" y="17488"/>
                                </a:lnTo>
                                <a:lnTo>
                                  <a:pt x="15613" y="17488"/>
                                </a:lnTo>
                                <a:cubicBezTo>
                                  <a:pt x="14536" y="18694"/>
                                  <a:pt x="13188" y="19681"/>
                                  <a:pt x="11568" y="20448"/>
                                </a:cubicBezTo>
                                <a:cubicBezTo>
                                  <a:pt x="9950" y="21216"/>
                                  <a:pt x="8246" y="21599"/>
                                  <a:pt x="6458" y="21599"/>
                                </a:cubicBezTo>
                                <a:cubicBezTo>
                                  <a:pt x="5001" y="21599"/>
                                  <a:pt x="3755" y="21316"/>
                                  <a:pt x="2720" y="20748"/>
                                </a:cubicBezTo>
                                <a:cubicBezTo>
                                  <a:pt x="1685" y="20181"/>
                                  <a:pt x="946" y="19358"/>
                                  <a:pt x="503" y="18282"/>
                                </a:cubicBezTo>
                                <a:cubicBezTo>
                                  <a:pt x="59" y="17205"/>
                                  <a:pt x="0" y="15928"/>
                                  <a:pt x="323" y="14451"/>
                                </a:cubicBezTo>
                                <a:lnTo>
                                  <a:pt x="3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曲线 88"/>
                        <wps:cNvSpPr/>
                        <wps:spPr>
                          <a:xfrm rot="0">
                            <a:off x="7953323" y="16720"/>
                            <a:ext cx="87500" cy="189936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406" y="0"/>
                                </a:moveTo>
                                <a:lnTo>
                                  <a:pt x="13718" y="0"/>
                                </a:lnTo>
                                <a:lnTo>
                                  <a:pt x="11531" y="5042"/>
                                </a:lnTo>
                                <a:lnTo>
                                  <a:pt x="21600" y="5042"/>
                                </a:lnTo>
                                <a:lnTo>
                                  <a:pt x="21021" y="6384"/>
                                </a:lnTo>
                                <a:lnTo>
                                  <a:pt x="10952" y="6384"/>
                                </a:lnTo>
                                <a:lnTo>
                                  <a:pt x="6691" y="16209"/>
                                </a:lnTo>
                                <a:cubicBezTo>
                                  <a:pt x="6283" y="17148"/>
                                  <a:pt x="6095" y="17897"/>
                                  <a:pt x="6127" y="18456"/>
                                </a:cubicBezTo>
                                <a:cubicBezTo>
                                  <a:pt x="6170" y="19009"/>
                                  <a:pt x="6524" y="19437"/>
                                  <a:pt x="7189" y="19738"/>
                                </a:cubicBezTo>
                                <a:cubicBezTo>
                                  <a:pt x="7854" y="20035"/>
                                  <a:pt x="8958" y="20183"/>
                                  <a:pt x="10502" y="20183"/>
                                </a:cubicBezTo>
                                <a:cubicBezTo>
                                  <a:pt x="11252" y="20183"/>
                                  <a:pt x="12035" y="20151"/>
                                  <a:pt x="12850" y="20087"/>
                                </a:cubicBezTo>
                                <a:cubicBezTo>
                                  <a:pt x="13676" y="20018"/>
                                  <a:pt x="14399" y="19934"/>
                                  <a:pt x="15022" y="19835"/>
                                </a:cubicBezTo>
                                <a:lnTo>
                                  <a:pt x="14989" y="21177"/>
                                </a:lnTo>
                                <a:cubicBezTo>
                                  <a:pt x="14174" y="21305"/>
                                  <a:pt x="13241" y="21409"/>
                                  <a:pt x="12191" y="21488"/>
                                </a:cubicBezTo>
                                <a:cubicBezTo>
                                  <a:pt x="11140" y="21562"/>
                                  <a:pt x="10122" y="21599"/>
                                  <a:pt x="9135" y="21599"/>
                                </a:cubicBezTo>
                                <a:cubicBezTo>
                                  <a:pt x="6390" y="21599"/>
                                  <a:pt x="4514" y="21234"/>
                                  <a:pt x="3506" y="20502"/>
                                </a:cubicBezTo>
                                <a:cubicBezTo>
                                  <a:pt x="2498" y="19766"/>
                                  <a:pt x="2316" y="18648"/>
                                  <a:pt x="2959" y="17151"/>
                                </a:cubicBezTo>
                                <a:lnTo>
                                  <a:pt x="7639" y="6384"/>
                                </a:lnTo>
                                <a:lnTo>
                                  <a:pt x="0" y="6384"/>
                                </a:lnTo>
                                <a:lnTo>
                                  <a:pt x="579" y="5042"/>
                                </a:lnTo>
                                <a:lnTo>
                                  <a:pt x="8218" y="5042"/>
                                </a:lnTo>
                                <a:lnTo>
                                  <a:pt x="10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曲线 89"/>
                        <wps:cNvSpPr/>
                        <wps:spPr>
                          <a:xfrm rot="0">
                            <a:off x="8035224" y="62077"/>
                            <a:ext cx="69901" cy="14457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600" y="1796"/>
                                </a:lnTo>
                                <a:lnTo>
                                  <a:pt x="16563" y="2433"/>
                                </a:lnTo>
                                <a:cubicBezTo>
                                  <a:pt x="13773" y="3180"/>
                                  <a:pt x="11391" y="4254"/>
                                  <a:pt x="9418" y="5657"/>
                                </a:cubicBezTo>
                                <a:cubicBezTo>
                                  <a:pt x="7447" y="7053"/>
                                  <a:pt x="6071" y="8682"/>
                                  <a:pt x="5293" y="10546"/>
                                </a:cubicBezTo>
                                <a:cubicBezTo>
                                  <a:pt x="4528" y="12409"/>
                                  <a:pt x="4554" y="14036"/>
                                  <a:pt x="5373" y="15425"/>
                                </a:cubicBezTo>
                                <a:cubicBezTo>
                                  <a:pt x="6205" y="16808"/>
                                  <a:pt x="7708" y="17873"/>
                                  <a:pt x="9881" y="18619"/>
                                </a:cubicBezTo>
                                <a:cubicBezTo>
                                  <a:pt x="12055" y="19366"/>
                                  <a:pt x="14698" y="19739"/>
                                  <a:pt x="17811" y="19739"/>
                                </a:cubicBezTo>
                                <a:lnTo>
                                  <a:pt x="21600" y="19259"/>
                                </a:lnTo>
                                <a:lnTo>
                                  <a:pt x="21600" y="21060"/>
                                </a:lnTo>
                                <a:lnTo>
                                  <a:pt x="17026" y="21599"/>
                                </a:lnTo>
                                <a:cubicBezTo>
                                  <a:pt x="12934" y="21599"/>
                                  <a:pt x="9519" y="21155"/>
                                  <a:pt x="6782" y="20265"/>
                                </a:cubicBezTo>
                                <a:cubicBezTo>
                                  <a:pt x="4059" y="19376"/>
                                  <a:pt x="2167" y="18097"/>
                                  <a:pt x="1107" y="16428"/>
                                </a:cubicBezTo>
                                <a:cubicBezTo>
                                  <a:pt x="60" y="14759"/>
                                  <a:pt x="0" y="12799"/>
                                  <a:pt x="925" y="10546"/>
                                </a:cubicBezTo>
                                <a:cubicBezTo>
                                  <a:pt x="1865" y="8293"/>
                                  <a:pt x="3548" y="6332"/>
                                  <a:pt x="5977" y="4663"/>
                                </a:cubicBezTo>
                                <a:cubicBezTo>
                                  <a:pt x="8419" y="2995"/>
                                  <a:pt x="11371" y="1709"/>
                                  <a:pt x="14833" y="807"/>
                                </a:cubicBez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曲线 90"/>
                        <wps:cNvSpPr/>
                        <wps:spPr>
                          <a:xfrm rot="0">
                            <a:off x="8105125" y="58472"/>
                            <a:ext cx="69803" cy="14457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4582" y="0"/>
                                </a:moveTo>
                                <a:cubicBezTo>
                                  <a:pt x="8661" y="0"/>
                                  <a:pt x="12062" y="451"/>
                                  <a:pt x="14785" y="1353"/>
                                </a:cubicBezTo>
                                <a:cubicBezTo>
                                  <a:pt x="17522" y="2255"/>
                                  <a:pt x="19420" y="3540"/>
                                  <a:pt x="20480" y="5208"/>
                                </a:cubicBezTo>
                                <a:cubicBezTo>
                                  <a:pt x="21539" y="6876"/>
                                  <a:pt x="21600" y="8836"/>
                                  <a:pt x="20660" y="11089"/>
                                </a:cubicBezTo>
                                <a:cubicBezTo>
                                  <a:pt x="19735" y="13341"/>
                                  <a:pt x="18051" y="15301"/>
                                  <a:pt x="15610" y="16969"/>
                                </a:cubicBezTo>
                                <a:cubicBezTo>
                                  <a:pt x="13168" y="18637"/>
                                  <a:pt x="10210" y="19916"/>
                                  <a:pt x="6736" y="20805"/>
                                </a:cubicBezTo>
                                <a:lnTo>
                                  <a:pt x="0" y="21600"/>
                                </a:lnTo>
                                <a:lnTo>
                                  <a:pt x="0" y="19799"/>
                                </a:lnTo>
                                <a:lnTo>
                                  <a:pt x="5046" y="19160"/>
                                </a:lnTo>
                                <a:cubicBezTo>
                                  <a:pt x="7836" y="18413"/>
                                  <a:pt x="10217" y="17349"/>
                                  <a:pt x="12189" y="15966"/>
                                </a:cubicBezTo>
                                <a:cubicBezTo>
                                  <a:pt x="14161" y="14577"/>
                                  <a:pt x="15529" y="12951"/>
                                  <a:pt x="16294" y="11089"/>
                                </a:cubicBezTo>
                                <a:cubicBezTo>
                                  <a:pt x="17072" y="9226"/>
                                  <a:pt x="17045" y="7597"/>
                                  <a:pt x="16214" y="6201"/>
                                </a:cubicBezTo>
                                <a:cubicBezTo>
                                  <a:pt x="15395" y="4799"/>
                                  <a:pt x="13899" y="3725"/>
                                  <a:pt x="11726" y="2979"/>
                                </a:cubicBezTo>
                                <a:cubicBezTo>
                                  <a:pt x="9566" y="2232"/>
                                  <a:pt x="6930" y="1859"/>
                                  <a:pt x="3818" y="1859"/>
                                </a:cubicBezTo>
                                <a:lnTo>
                                  <a:pt x="0" y="2342"/>
                                </a:lnTo>
                                <a:lnTo>
                                  <a:pt x="0" y="546"/>
                                </a:lnTo>
                                <a:lnTo>
                                  <a:pt x="4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曲线 91"/>
                        <wps:cNvSpPr/>
                        <wps:spPr>
                          <a:xfrm rot="0">
                            <a:off x="8185426" y="58472"/>
                            <a:ext cx="227205" cy="145781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8696" y="0"/>
                                </a:moveTo>
                                <a:cubicBezTo>
                                  <a:pt x="9641" y="0"/>
                                  <a:pt x="10425" y="408"/>
                                  <a:pt x="11048" y="1226"/>
                                </a:cubicBezTo>
                                <a:cubicBezTo>
                                  <a:pt x="11675" y="2037"/>
                                  <a:pt x="12061" y="3189"/>
                                  <a:pt x="12206" y="4682"/>
                                </a:cubicBezTo>
                                <a:lnTo>
                                  <a:pt x="12255" y="4682"/>
                                </a:lnTo>
                                <a:cubicBezTo>
                                  <a:pt x="12903" y="3350"/>
                                  <a:pt x="13708" y="2236"/>
                                  <a:pt x="14669" y="1342"/>
                                </a:cubicBezTo>
                                <a:cubicBezTo>
                                  <a:pt x="15631" y="447"/>
                                  <a:pt x="16681" y="0"/>
                                  <a:pt x="17820" y="0"/>
                                </a:cubicBezTo>
                                <a:cubicBezTo>
                                  <a:pt x="18678" y="0"/>
                                  <a:pt x="19412" y="296"/>
                                  <a:pt x="20023" y="888"/>
                                </a:cubicBezTo>
                                <a:cubicBezTo>
                                  <a:pt x="20634" y="1480"/>
                                  <a:pt x="21065" y="2330"/>
                                  <a:pt x="21317" y="3437"/>
                                </a:cubicBezTo>
                                <a:cubicBezTo>
                                  <a:pt x="21569" y="4544"/>
                                  <a:pt x="21600" y="5835"/>
                                  <a:pt x="21410" y="7309"/>
                                </a:cubicBezTo>
                                <a:lnTo>
                                  <a:pt x="19578" y="21600"/>
                                </a:lnTo>
                                <a:lnTo>
                                  <a:pt x="18296" y="21600"/>
                                </a:lnTo>
                                <a:lnTo>
                                  <a:pt x="20042" y="7966"/>
                                </a:lnTo>
                                <a:cubicBezTo>
                                  <a:pt x="20285" y="6086"/>
                                  <a:pt x="20163" y="4596"/>
                                  <a:pt x="19677" y="3495"/>
                                </a:cubicBezTo>
                                <a:cubicBezTo>
                                  <a:pt x="19194" y="2394"/>
                                  <a:pt x="18435" y="1844"/>
                                  <a:pt x="17399" y="1844"/>
                                </a:cubicBezTo>
                                <a:cubicBezTo>
                                  <a:pt x="16565" y="1844"/>
                                  <a:pt x="15769" y="2169"/>
                                  <a:pt x="15010" y="2819"/>
                                </a:cubicBezTo>
                                <a:cubicBezTo>
                                  <a:pt x="14250" y="3469"/>
                                  <a:pt x="13604" y="4361"/>
                                  <a:pt x="13072" y="5494"/>
                                </a:cubicBezTo>
                                <a:cubicBezTo>
                                  <a:pt x="12540" y="6620"/>
                                  <a:pt x="12185" y="7879"/>
                                  <a:pt x="12008" y="9269"/>
                                </a:cubicBezTo>
                                <a:lnTo>
                                  <a:pt x="10429" y="21600"/>
                                </a:lnTo>
                                <a:lnTo>
                                  <a:pt x="9148" y="21600"/>
                                </a:lnTo>
                                <a:lnTo>
                                  <a:pt x="10906" y="7888"/>
                                </a:lnTo>
                                <a:cubicBezTo>
                                  <a:pt x="11145" y="6021"/>
                                  <a:pt x="11021" y="4547"/>
                                  <a:pt x="10534" y="3466"/>
                                </a:cubicBezTo>
                                <a:cubicBezTo>
                                  <a:pt x="10047" y="2385"/>
                                  <a:pt x="9280" y="1844"/>
                                  <a:pt x="8232" y="1844"/>
                                </a:cubicBezTo>
                                <a:cubicBezTo>
                                  <a:pt x="7481" y="1844"/>
                                  <a:pt x="6722" y="2179"/>
                                  <a:pt x="5954" y="2848"/>
                                </a:cubicBezTo>
                                <a:cubicBezTo>
                                  <a:pt x="5186" y="3517"/>
                                  <a:pt x="4522" y="4419"/>
                                  <a:pt x="3961" y="5552"/>
                                </a:cubicBezTo>
                                <a:cubicBezTo>
                                  <a:pt x="3400" y="6684"/>
                                  <a:pt x="3032" y="7924"/>
                                  <a:pt x="2859" y="9269"/>
                                </a:cubicBezTo>
                                <a:lnTo>
                                  <a:pt x="1281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2717" y="395"/>
                                </a:lnTo>
                                <a:lnTo>
                                  <a:pt x="3948" y="395"/>
                                </a:lnTo>
                                <a:lnTo>
                                  <a:pt x="3447" y="4316"/>
                                </a:lnTo>
                                <a:lnTo>
                                  <a:pt x="3497" y="4316"/>
                                </a:lnTo>
                                <a:cubicBezTo>
                                  <a:pt x="4070" y="3073"/>
                                  <a:pt x="4832" y="2043"/>
                                  <a:pt x="5781" y="1226"/>
                                </a:cubicBezTo>
                                <a:cubicBezTo>
                                  <a:pt x="6730" y="408"/>
                                  <a:pt x="7702" y="0"/>
                                  <a:pt x="86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曲线 92"/>
                        <wps:cNvSpPr/>
                        <wps:spPr>
                          <a:xfrm rot="0">
                            <a:off x="8438332" y="119048"/>
                            <a:ext cx="61599" cy="87608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600" y="2860"/>
                                </a:lnTo>
                                <a:lnTo>
                                  <a:pt x="11516" y="4736"/>
                                </a:lnTo>
                                <a:cubicBezTo>
                                  <a:pt x="8291" y="6160"/>
                                  <a:pt x="6320" y="8130"/>
                                  <a:pt x="5606" y="10646"/>
                                </a:cubicBezTo>
                                <a:cubicBezTo>
                                  <a:pt x="4891" y="13130"/>
                                  <a:pt x="5545" y="15074"/>
                                  <a:pt x="7569" y="16476"/>
                                </a:cubicBezTo>
                                <a:cubicBezTo>
                                  <a:pt x="9607" y="17868"/>
                                  <a:pt x="12528" y="18564"/>
                                  <a:pt x="16331" y="18564"/>
                                </a:cubicBezTo>
                                <a:lnTo>
                                  <a:pt x="21600" y="17771"/>
                                </a:lnTo>
                                <a:lnTo>
                                  <a:pt x="21600" y="20471"/>
                                </a:lnTo>
                                <a:lnTo>
                                  <a:pt x="14346" y="21599"/>
                                </a:lnTo>
                                <a:cubicBezTo>
                                  <a:pt x="11303" y="21599"/>
                                  <a:pt x="8618" y="21161"/>
                                  <a:pt x="6290" y="20283"/>
                                </a:cubicBezTo>
                                <a:cubicBezTo>
                                  <a:pt x="3978" y="19405"/>
                                  <a:pt x="2297" y="18152"/>
                                  <a:pt x="1247" y="16525"/>
                                </a:cubicBezTo>
                                <a:cubicBezTo>
                                  <a:pt x="212" y="14886"/>
                                  <a:pt x="0" y="12991"/>
                                  <a:pt x="608" y="10839"/>
                                </a:cubicBezTo>
                                <a:cubicBezTo>
                                  <a:pt x="1247" y="8633"/>
                                  <a:pt x="2639" y="6690"/>
                                  <a:pt x="4784" y="5009"/>
                                </a:cubicBezTo>
                                <a:cubicBezTo>
                                  <a:pt x="6930" y="3317"/>
                                  <a:pt x="9629" y="2016"/>
                                  <a:pt x="12885" y="1106"/>
                                </a:cubicBez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曲线 93"/>
                        <wps:cNvSpPr/>
                        <wps:spPr>
                          <a:xfrm rot="0">
                            <a:off x="8463331" y="63679"/>
                            <a:ext cx="36601" cy="30437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600" y="8498"/>
                                </a:lnTo>
                                <a:lnTo>
                                  <a:pt x="17800" y="9525"/>
                                </a:lnTo>
                                <a:cubicBezTo>
                                  <a:pt x="12802" y="12455"/>
                                  <a:pt x="8342" y="16480"/>
                                  <a:pt x="4421" y="21600"/>
                                </a:cubicBezTo>
                                <a:lnTo>
                                  <a:pt x="0" y="15261"/>
                                </a:lnTo>
                                <a:cubicBezTo>
                                  <a:pt x="4536" y="9433"/>
                                  <a:pt x="9905" y="4822"/>
                                  <a:pt x="16108" y="1430"/>
                                </a:cubicBez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曲线 94"/>
                        <wps:cNvSpPr/>
                        <wps:spPr>
                          <a:xfrm rot="0">
                            <a:off x="8499933" y="58472"/>
                            <a:ext cx="68301" cy="145781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7628" y="0"/>
                                </a:moveTo>
                                <a:cubicBezTo>
                                  <a:pt x="10663" y="0"/>
                                  <a:pt x="13309" y="292"/>
                                  <a:pt x="15561" y="878"/>
                                </a:cubicBezTo>
                                <a:cubicBezTo>
                                  <a:pt x="17814" y="1464"/>
                                  <a:pt x="19436" y="2314"/>
                                  <a:pt x="20425" y="3427"/>
                                </a:cubicBezTo>
                                <a:cubicBezTo>
                                  <a:pt x="21427" y="4541"/>
                                  <a:pt x="21600" y="5864"/>
                                  <a:pt x="20940" y="7396"/>
                                </a:cubicBezTo>
                                <a:lnTo>
                                  <a:pt x="14881" y="21600"/>
                                </a:lnTo>
                                <a:lnTo>
                                  <a:pt x="10842" y="21600"/>
                                </a:lnTo>
                                <a:lnTo>
                                  <a:pt x="12367" y="18027"/>
                                </a:lnTo>
                                <a:lnTo>
                                  <a:pt x="12161" y="18027"/>
                                </a:lnTo>
                                <a:cubicBezTo>
                                  <a:pt x="10114" y="19147"/>
                                  <a:pt x="7483" y="20084"/>
                                  <a:pt x="4268" y="20837"/>
                                </a:cubicBezTo>
                                <a:lnTo>
                                  <a:pt x="0" y="21279"/>
                                </a:lnTo>
                                <a:lnTo>
                                  <a:pt x="0" y="19655"/>
                                </a:lnTo>
                                <a:lnTo>
                                  <a:pt x="3526" y="19302"/>
                                </a:lnTo>
                                <a:cubicBezTo>
                                  <a:pt x="6219" y="18748"/>
                                  <a:pt x="8493" y="18014"/>
                                  <a:pt x="10348" y="17100"/>
                                </a:cubicBezTo>
                                <a:cubicBezTo>
                                  <a:pt x="12203" y="16186"/>
                                  <a:pt x="13356" y="15201"/>
                                  <a:pt x="13810" y="14145"/>
                                </a:cubicBezTo>
                                <a:lnTo>
                                  <a:pt x="14696" y="12089"/>
                                </a:lnTo>
                                <a:cubicBezTo>
                                  <a:pt x="13445" y="11638"/>
                                  <a:pt x="11611" y="11268"/>
                                  <a:pt x="9193" y="10978"/>
                                </a:cubicBezTo>
                                <a:cubicBezTo>
                                  <a:pt x="6789" y="10682"/>
                                  <a:pt x="4145" y="10534"/>
                                  <a:pt x="1259" y="10534"/>
                                </a:cubicBezTo>
                                <a:lnTo>
                                  <a:pt x="0" y="10690"/>
                                </a:lnTo>
                                <a:lnTo>
                                  <a:pt x="0" y="8971"/>
                                </a:lnTo>
                                <a:lnTo>
                                  <a:pt x="1837" y="8815"/>
                                </a:lnTo>
                                <a:cubicBezTo>
                                  <a:pt x="4571" y="8815"/>
                                  <a:pt x="7085" y="8944"/>
                                  <a:pt x="9379" y="9201"/>
                                </a:cubicBezTo>
                                <a:cubicBezTo>
                                  <a:pt x="11687" y="9453"/>
                                  <a:pt x="13727" y="9790"/>
                                  <a:pt x="15499" y="10215"/>
                                </a:cubicBezTo>
                                <a:lnTo>
                                  <a:pt x="16592" y="7618"/>
                                </a:lnTo>
                                <a:cubicBezTo>
                                  <a:pt x="17114" y="6401"/>
                                  <a:pt x="17018" y="5362"/>
                                  <a:pt x="16303" y="4499"/>
                                </a:cubicBezTo>
                                <a:cubicBezTo>
                                  <a:pt x="15602" y="3637"/>
                                  <a:pt x="14415" y="2980"/>
                                  <a:pt x="12738" y="2529"/>
                                </a:cubicBezTo>
                                <a:cubicBezTo>
                                  <a:pt x="11062" y="2072"/>
                                  <a:pt x="9043" y="1844"/>
                                  <a:pt x="6680" y="1844"/>
                                </a:cubicBezTo>
                                <a:lnTo>
                                  <a:pt x="0" y="2547"/>
                                </a:lnTo>
                                <a:lnTo>
                                  <a:pt x="0" y="773"/>
                                </a:lnTo>
                                <a:lnTo>
                                  <a:pt x="7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曲线 95"/>
                        <wps:cNvSpPr/>
                        <wps:spPr>
                          <a:xfrm rot="0">
                            <a:off x="8588335" y="16720"/>
                            <a:ext cx="87500" cy="189936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406" y="0"/>
                                </a:moveTo>
                                <a:lnTo>
                                  <a:pt x="13718" y="0"/>
                                </a:lnTo>
                                <a:lnTo>
                                  <a:pt x="11531" y="5042"/>
                                </a:lnTo>
                                <a:lnTo>
                                  <a:pt x="21600" y="5042"/>
                                </a:lnTo>
                                <a:lnTo>
                                  <a:pt x="21021" y="6384"/>
                                </a:lnTo>
                                <a:lnTo>
                                  <a:pt x="10952" y="6384"/>
                                </a:lnTo>
                                <a:lnTo>
                                  <a:pt x="6691" y="16209"/>
                                </a:lnTo>
                                <a:cubicBezTo>
                                  <a:pt x="6283" y="17148"/>
                                  <a:pt x="6095" y="17897"/>
                                  <a:pt x="6127" y="18456"/>
                                </a:cubicBezTo>
                                <a:cubicBezTo>
                                  <a:pt x="6170" y="19009"/>
                                  <a:pt x="6524" y="19437"/>
                                  <a:pt x="7189" y="19738"/>
                                </a:cubicBezTo>
                                <a:cubicBezTo>
                                  <a:pt x="7854" y="20035"/>
                                  <a:pt x="8958" y="20183"/>
                                  <a:pt x="10502" y="20183"/>
                                </a:cubicBezTo>
                                <a:cubicBezTo>
                                  <a:pt x="11252" y="20183"/>
                                  <a:pt x="12035" y="20151"/>
                                  <a:pt x="12850" y="20087"/>
                                </a:cubicBezTo>
                                <a:cubicBezTo>
                                  <a:pt x="13676" y="20018"/>
                                  <a:pt x="14399" y="19934"/>
                                  <a:pt x="15022" y="19835"/>
                                </a:cubicBezTo>
                                <a:lnTo>
                                  <a:pt x="14989" y="21177"/>
                                </a:lnTo>
                                <a:cubicBezTo>
                                  <a:pt x="14174" y="21305"/>
                                  <a:pt x="13241" y="21409"/>
                                  <a:pt x="12191" y="21488"/>
                                </a:cubicBezTo>
                                <a:cubicBezTo>
                                  <a:pt x="11140" y="21562"/>
                                  <a:pt x="10122" y="21599"/>
                                  <a:pt x="9135" y="21599"/>
                                </a:cubicBezTo>
                                <a:cubicBezTo>
                                  <a:pt x="6390" y="21599"/>
                                  <a:pt x="4514" y="21234"/>
                                  <a:pt x="3506" y="20502"/>
                                </a:cubicBezTo>
                                <a:cubicBezTo>
                                  <a:pt x="2498" y="19766"/>
                                  <a:pt x="2316" y="18648"/>
                                  <a:pt x="2959" y="17151"/>
                                </a:cubicBezTo>
                                <a:lnTo>
                                  <a:pt x="7639" y="6384"/>
                                </a:lnTo>
                                <a:lnTo>
                                  <a:pt x="0" y="6384"/>
                                </a:lnTo>
                                <a:lnTo>
                                  <a:pt x="579" y="5042"/>
                                </a:lnTo>
                                <a:lnTo>
                                  <a:pt x="8218" y="5042"/>
                                </a:lnTo>
                                <a:lnTo>
                                  <a:pt x="10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曲线 96"/>
                        <wps:cNvSpPr/>
                        <wps:spPr>
                          <a:xfrm rot="0">
                            <a:off x="8684835" y="61076"/>
                            <a:ext cx="42001" cy="143178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470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6899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14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曲线 97"/>
                        <wps:cNvSpPr/>
                        <wps:spPr>
                          <a:xfrm rot="0">
                            <a:off x="8716437" y="11614"/>
                            <a:ext cx="22798" cy="21927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2754" y="0"/>
                                </a:moveTo>
                                <a:cubicBezTo>
                                  <a:pt x="15757" y="0"/>
                                  <a:pt x="18022" y="1071"/>
                                  <a:pt x="19544" y="3214"/>
                                </a:cubicBezTo>
                                <a:cubicBezTo>
                                  <a:pt x="21106" y="5357"/>
                                  <a:pt x="21600" y="7907"/>
                                  <a:pt x="21024" y="10864"/>
                                </a:cubicBezTo>
                                <a:cubicBezTo>
                                  <a:pt x="20447" y="13778"/>
                                  <a:pt x="18987" y="16307"/>
                                  <a:pt x="16642" y="18449"/>
                                </a:cubicBezTo>
                                <a:cubicBezTo>
                                  <a:pt x="14296" y="20549"/>
                                  <a:pt x="11643" y="21600"/>
                                  <a:pt x="8680" y="21600"/>
                                </a:cubicBezTo>
                                <a:cubicBezTo>
                                  <a:pt x="5800" y="21600"/>
                                  <a:pt x="3580" y="20528"/>
                                  <a:pt x="2015" y="18385"/>
                                </a:cubicBezTo>
                                <a:cubicBezTo>
                                  <a:pt x="493" y="16199"/>
                                  <a:pt x="0" y="13692"/>
                                  <a:pt x="535" y="10864"/>
                                </a:cubicBezTo>
                                <a:cubicBezTo>
                                  <a:pt x="1110" y="7949"/>
                                  <a:pt x="2551" y="5421"/>
                                  <a:pt x="4855" y="3278"/>
                                </a:cubicBezTo>
                                <a:cubicBezTo>
                                  <a:pt x="7200" y="1092"/>
                                  <a:pt x="9835" y="0"/>
                                  <a:pt x="1275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曲线 98"/>
                        <wps:cNvSpPr/>
                        <wps:spPr>
                          <a:xfrm rot="0">
                            <a:off x="8746434" y="62077"/>
                            <a:ext cx="69901" cy="14457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600" y="1796"/>
                                </a:lnTo>
                                <a:lnTo>
                                  <a:pt x="16563" y="2433"/>
                                </a:lnTo>
                                <a:cubicBezTo>
                                  <a:pt x="13773" y="3180"/>
                                  <a:pt x="11391" y="4254"/>
                                  <a:pt x="9418" y="5657"/>
                                </a:cubicBezTo>
                                <a:cubicBezTo>
                                  <a:pt x="7447" y="7053"/>
                                  <a:pt x="6071" y="8682"/>
                                  <a:pt x="5293" y="10546"/>
                                </a:cubicBezTo>
                                <a:cubicBezTo>
                                  <a:pt x="4528" y="12409"/>
                                  <a:pt x="4554" y="14036"/>
                                  <a:pt x="5373" y="15425"/>
                                </a:cubicBezTo>
                                <a:cubicBezTo>
                                  <a:pt x="6205" y="16808"/>
                                  <a:pt x="7708" y="17873"/>
                                  <a:pt x="9881" y="18619"/>
                                </a:cubicBezTo>
                                <a:cubicBezTo>
                                  <a:pt x="12055" y="19366"/>
                                  <a:pt x="14698" y="19739"/>
                                  <a:pt x="17811" y="19739"/>
                                </a:cubicBezTo>
                                <a:lnTo>
                                  <a:pt x="21600" y="19259"/>
                                </a:lnTo>
                                <a:lnTo>
                                  <a:pt x="21600" y="21060"/>
                                </a:lnTo>
                                <a:lnTo>
                                  <a:pt x="17026" y="21599"/>
                                </a:lnTo>
                                <a:cubicBezTo>
                                  <a:pt x="12934" y="21599"/>
                                  <a:pt x="9519" y="21155"/>
                                  <a:pt x="6782" y="20265"/>
                                </a:cubicBezTo>
                                <a:cubicBezTo>
                                  <a:pt x="4059" y="19376"/>
                                  <a:pt x="2167" y="18097"/>
                                  <a:pt x="1107" y="16428"/>
                                </a:cubicBezTo>
                                <a:cubicBezTo>
                                  <a:pt x="60" y="14759"/>
                                  <a:pt x="0" y="12799"/>
                                  <a:pt x="925" y="10546"/>
                                </a:cubicBezTo>
                                <a:cubicBezTo>
                                  <a:pt x="1865" y="8293"/>
                                  <a:pt x="3548" y="6332"/>
                                  <a:pt x="5977" y="4663"/>
                                </a:cubicBezTo>
                                <a:cubicBezTo>
                                  <a:pt x="8419" y="2995"/>
                                  <a:pt x="11371" y="1709"/>
                                  <a:pt x="14833" y="807"/>
                                </a:cubicBez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曲线 99"/>
                        <wps:cNvSpPr/>
                        <wps:spPr>
                          <a:xfrm rot="0">
                            <a:off x="8816336" y="58472"/>
                            <a:ext cx="69803" cy="14457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4582" y="0"/>
                                </a:moveTo>
                                <a:cubicBezTo>
                                  <a:pt x="8661" y="0"/>
                                  <a:pt x="12062" y="451"/>
                                  <a:pt x="14785" y="1353"/>
                                </a:cubicBezTo>
                                <a:cubicBezTo>
                                  <a:pt x="17522" y="2255"/>
                                  <a:pt x="19420" y="3540"/>
                                  <a:pt x="20480" y="5208"/>
                                </a:cubicBezTo>
                                <a:cubicBezTo>
                                  <a:pt x="21539" y="6876"/>
                                  <a:pt x="21600" y="8836"/>
                                  <a:pt x="20660" y="11089"/>
                                </a:cubicBezTo>
                                <a:cubicBezTo>
                                  <a:pt x="19735" y="13341"/>
                                  <a:pt x="18051" y="15301"/>
                                  <a:pt x="15610" y="16969"/>
                                </a:cubicBezTo>
                                <a:cubicBezTo>
                                  <a:pt x="13168" y="18637"/>
                                  <a:pt x="10210" y="19916"/>
                                  <a:pt x="6736" y="20805"/>
                                </a:cubicBezTo>
                                <a:lnTo>
                                  <a:pt x="0" y="21600"/>
                                </a:lnTo>
                                <a:lnTo>
                                  <a:pt x="0" y="19799"/>
                                </a:lnTo>
                                <a:lnTo>
                                  <a:pt x="5046" y="19160"/>
                                </a:lnTo>
                                <a:cubicBezTo>
                                  <a:pt x="7836" y="18413"/>
                                  <a:pt x="10217" y="17349"/>
                                  <a:pt x="12189" y="15966"/>
                                </a:cubicBezTo>
                                <a:cubicBezTo>
                                  <a:pt x="14161" y="14577"/>
                                  <a:pt x="15529" y="12951"/>
                                  <a:pt x="16294" y="11089"/>
                                </a:cubicBezTo>
                                <a:cubicBezTo>
                                  <a:pt x="17072" y="9226"/>
                                  <a:pt x="17045" y="7597"/>
                                  <a:pt x="16214" y="6201"/>
                                </a:cubicBezTo>
                                <a:cubicBezTo>
                                  <a:pt x="15395" y="4799"/>
                                  <a:pt x="13899" y="3725"/>
                                  <a:pt x="11726" y="2979"/>
                                </a:cubicBezTo>
                                <a:cubicBezTo>
                                  <a:pt x="9566" y="2232"/>
                                  <a:pt x="6930" y="1859"/>
                                  <a:pt x="3818" y="1859"/>
                                </a:cubicBezTo>
                                <a:lnTo>
                                  <a:pt x="0" y="2342"/>
                                </a:lnTo>
                                <a:lnTo>
                                  <a:pt x="0" y="546"/>
                                </a:lnTo>
                                <a:lnTo>
                                  <a:pt x="4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曲线 100"/>
                        <wps:cNvSpPr/>
                        <wps:spPr>
                          <a:xfrm rot="0">
                            <a:off x="8896638" y="58472"/>
                            <a:ext cx="135603" cy="145781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5044" y="0"/>
                                </a:moveTo>
                                <a:cubicBezTo>
                                  <a:pt x="16543" y="0"/>
                                  <a:pt x="17822" y="299"/>
                                  <a:pt x="18880" y="897"/>
                                </a:cubicBezTo>
                                <a:cubicBezTo>
                                  <a:pt x="19937" y="1496"/>
                                  <a:pt x="20680" y="2352"/>
                                  <a:pt x="21109" y="3466"/>
                                </a:cubicBezTo>
                                <a:cubicBezTo>
                                  <a:pt x="21544" y="4580"/>
                                  <a:pt x="21600" y="5890"/>
                                  <a:pt x="21275" y="7396"/>
                                </a:cubicBezTo>
                                <a:lnTo>
                                  <a:pt x="18226" y="21600"/>
                                </a:lnTo>
                                <a:lnTo>
                                  <a:pt x="16080" y="21600"/>
                                </a:lnTo>
                                <a:lnTo>
                                  <a:pt x="18994" y="8033"/>
                                </a:lnTo>
                                <a:cubicBezTo>
                                  <a:pt x="19401" y="6121"/>
                                  <a:pt x="19191" y="4612"/>
                                  <a:pt x="18361" y="3505"/>
                                </a:cubicBezTo>
                                <a:cubicBezTo>
                                  <a:pt x="17532" y="2397"/>
                                  <a:pt x="16212" y="1844"/>
                                  <a:pt x="14401" y="1844"/>
                                </a:cubicBezTo>
                                <a:cubicBezTo>
                                  <a:pt x="13018" y="1844"/>
                                  <a:pt x="11636" y="2179"/>
                                  <a:pt x="10254" y="2848"/>
                                </a:cubicBezTo>
                                <a:cubicBezTo>
                                  <a:pt x="8878" y="3517"/>
                                  <a:pt x="7696" y="4422"/>
                                  <a:pt x="6708" y="5561"/>
                                </a:cubicBezTo>
                                <a:cubicBezTo>
                                  <a:pt x="5719" y="6701"/>
                                  <a:pt x="5080" y="7937"/>
                                  <a:pt x="4790" y="9269"/>
                                </a:cubicBezTo>
                                <a:lnTo>
                                  <a:pt x="2146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4551" y="395"/>
                                </a:lnTo>
                                <a:lnTo>
                                  <a:pt x="6614" y="395"/>
                                </a:lnTo>
                                <a:lnTo>
                                  <a:pt x="5754" y="4412"/>
                                </a:lnTo>
                                <a:lnTo>
                                  <a:pt x="5858" y="4412"/>
                                </a:lnTo>
                                <a:cubicBezTo>
                                  <a:pt x="6846" y="3196"/>
                                  <a:pt x="8180" y="2156"/>
                                  <a:pt x="9859" y="1293"/>
                                </a:cubicBezTo>
                                <a:cubicBezTo>
                                  <a:pt x="11546" y="431"/>
                                  <a:pt x="13274" y="0"/>
                                  <a:pt x="1504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ción 101" o:spid="_x0000_s101" coordorigin="5156,3129" coordsize="14224,418" style="width:711.20013pt;&#10;height:20.900003pt;">
                <v:shape type="#_x0000_t0" id="曲线 102" o:spid="_x0000_s102" coordsize="237,322" path="m155,hdc172,,188,3,202,10hdc217,17,228,26,237,38l218,53hdc211,43,202,35,190,29hdc178,23,165,20,149,20hdc137,20,124,22,113,27hdc101,31,91,38,83,47hdc75,56,70,67,67,79hdc65,92,65,102,69,110hdc73,117,79,124,88,129hdc98,135,110,140,125,144hdc157,154,179,166,193,181hdc207,196,211,215,207,239hdc203,257,195,272,184,285hdc173,298,159,307,143,313hdc126,319,109,322,90,322hdc70,322,52,318,36,310hdc19,302,7,292,,278l18,264hdc25,276,36,285,50,291hdc64,298,79,301,96,301hdc118,301,137,296,153,286hdc169,275,179,260,183,241hdc186,226,185,213,180,204hdc174,194,166,186,155,180hdc143,174,128,168,108,162hdc83,154,65,144,54,131hdc43,118,40,101,44,81hdc47,64,55,49,65,37hdc76,25,90,15,105,9hdc121,3,138,,155,l155,xe" style="position:absolute;&#10;left:5156;&#10;top:3135;&#10;width:237;&#10;height:322;" fillcolor="#595959" stroked="f" strokeweight="0.0pt">
                  <v:stroke color="#000000"/>
                </v:shape>
                <v:shape type="#_x0000_t0" id="曲线 103" o:spid="_x0000_s103" coordsize="141,318" path="m63,l83,l74,48l74,48hdc85,32,99,20,115,10l141,3l141,20l119,26hdc105,34,93,45,83,60hdc72,74,65,92,61,112hdc57,131,57,148,61,163hdc65,178,72,189,83,197hdc94,205,106,209,122,209l141,204l141,223l119,229hdc100,229,85,224,73,215hdc62,205,54,193,50,178l49,178l21,318l,318l63,l63,xe" style="position:absolute;&#10;left:5367;&#10;top:3225;&#10;width:141;&#10;height:318;" fillcolor="#595959" stroked="f" strokeweight="0.0pt">
                  <v:stroke color="#000000"/>
                </v:shape>
                <v:shape type="#_x0000_t0" id="曲线 104" o:spid="_x0000_s104" coordsize="106,227" path="m27,hdc45,,61,4,74,13hdc87,23,96,36,101,53hdc106,71,106,92,102,116hdc97,141,88,162,75,180hdc62,197,47,211,30,220l,227l,208l22,202hdc36,194,48,183,58,168hdc68,154,75,136,79,116hdc83,97,83,79,79,65hdc75,50,68,39,57,31hdc46,23,34,19,19,19l,24l,7l27,l27,xe" style="position:absolute;&#10;left:5508;&#10;top:3221;&#10;width:106;&#10;height:227;" fillcolor="#595959" stroked="f" strokeweight="0.0pt">
                  <v:stroke color="#000000"/>
                </v:shape>
                <v:shape type="#_x0000_t0" id="曲线 105" o:spid="_x0000_s105" coordsize="109,227" path="m109,l109,18l82,26hdc68,34,56,45,46,60hdc38,72,32,85,28,99l109,99l109,117l25,117hdc22,133,22,147,25,159hdc29,174,36,186,48,195hdc59,203,74,207,92,207l109,203l109,222l86,227hdc65,227,48,222,34,212hdc20,203,10,189,5,171hdc0,154,,134,4,111hdc9,88,17,68,30,50hdc42,32,57,18,75,8l109,l109,xe" style="position:absolute;&#10;left:5651;&#10;top:3227;&#10;width:109;&#10;height:227;" fillcolor="#595959" stroked="f" strokeweight="0.0pt">
                  <v:stroke color="#000000"/>
                </v:shape>
                <v:shape type="#_x0000_t0" id="曲线 106" o:spid="_x0000_s106" coordsize="74,51" path="m62,l74,13hdc63,25,49,36,32,44l,51l,33l27,26hdc41,19,52,10,62,l62,xe" style="position:absolute;&#10;left:5761;&#10;top:3398;&#10;width:74;&#10;height:51;" fillcolor="#595959" stroked="f" strokeweight="0.0pt">
                  <v:stroke color="#000000"/>
                </v:shape>
                <v:shape type="#_x0000_t0" id="曲线 107" o:spid="_x0000_s107" coordsize="102,123" path="m22,hdc42,,58,4,71,13hdc84,23,93,36,98,54hdc102,71,102,92,98,116hdc97,118,97,121,96,123l,123l,105l78,105hdc81,87,81,72,77,59hdc73,46,66,36,55,29hdc45,23,33,19,18,19l,24l,5l22,l22,xe" style="position:absolute;&#10;left:5761;&#10;top:3221;&#10;width:102;&#10;height:123;" fillcolor="#595959" stroked="f" strokeweight="0.0pt">
                  <v:stroke color="#000000"/>
                </v:shape>
                <v:shape type="#_x0000_t0" id="曲线 108" o:spid="_x0000_s108" coordsize="206,233" path="m133,hdc150,,164,3,177,10hdc189,16,199,25,206,36l189,49hdc183,41,175,33,165,28hdc155,22,143,19,129,19hdc113,19,98,23,84,30hdc70,38,58,49,48,63hdc38,78,31,95,27,116hdc23,136,23,154,27,169hdc31,183,38,194,49,202hdc60,209,74,213,89,213hdc105,213,120,210,133,203hdc147,196,159,186,170,174l182,187hdc170,200,156,211,139,220hdc122,229,104,233,84,233hdc64,233,47,228,34,219hdc20,210,10,196,5,178hdc0,161,,140,4,116hdc9,92,18,71,30,54hdc43,36,58,23,76,14hdc94,4,113,,133,l133,xe" style="position:absolute;&#10;left:5889;&#10;top:3221;&#10;width:206;&#10;height:233;" fillcolor="#595959" stroked="f" strokeweight="0.0pt">
                  <v:stroke color="#000000"/>
                </v:shape>
                <v:shape type="#_x0000_t0" id="曲线 109" o:spid="_x0000_s109" coordsize="66,225" path="m45,l66,l21,225l,225l45,l45,xe" style="position:absolute;&#10;left:6112;&#10;top:3225;&#10;width:66;&#10;height:225;" fillcolor="#595959" stroked="f" strokeweight="0.0pt">
                  <v:stroke color="#000000"/>
                </v:shape>
                <v:shape type="#_x0000_t0" id="曲线 110" o:spid="_x0000_s110" coordsize="35,34" path="m21,hdc26,,29,1,32,5hdc35,8,35,12,34,17hdc33,22,31,26,27,29hdc23,32,19,34,14,34hdc9,34,5,32,3,29hdc0,25,,21,0,17hdc1,12,4,8,8,5hdc11,1,16,,21,l21,xe" style="position:absolute;&#10;left:6162;&#10;top:3147;&#10;width:35;&#10;height:34;" fillcolor="#595959" stroked="f" strokeweight="0.0pt">
                  <v:stroke color="#000000"/>
                </v:shape>
                <v:shape type="#_x0000_t0" id="曲线 111" o:spid="_x0000_s111" coordsize="97,137" path="m97,l97,18l51,30hdc37,39,28,51,25,68hdc21,83,24,96,33,105hdc43,114,56,118,73,118l97,113l97,130l64,137hdc50,137,38,135,28,129hdc17,123,10,115,5,105hdc0,95,,82,2,69hdc5,55,11,42,21,31hdc31,21,43,12,57,7l97,l97,xe" style="position:absolute;&#10;left:6204;&#10;top:3316;&#10;width:97;&#10;height:137;" fillcolor="#595959" stroked="f" strokeweight="0.0pt">
                  <v:stroke color="#000000"/>
                </v:shape>
                <v:shape type="#_x0000_t0" id="曲线 112" o:spid="_x0000_s112" coordsize="57,47" path="m57,l57,18l47,21hdc34,27,22,36,11,47l,33hdc12,20,26,10,42,3l57,l57,xe" style="position:absolute;&#10;left:6243;&#10;top:3229;&#10;width:57;&#10;height:47;" fillcolor="#595959" stroked="f" strokeweight="0.0pt">
                  <v:stroke color="#000000"/>
                </v:shape>
                <v:shape type="#_x0000_t0" id="曲线 113" o:spid="_x0000_s113" coordsize="107,229" path="m37,hdc53,,66,3,77,9hdc88,15,96,24,101,36hdc106,48,107,62,104,78l74,229l53,229l61,191l60,191hdc50,203,37,213,21,221l,226l,208l17,205hdc30,199,42,191,51,181hdc60,172,66,161,68,150l73,128hdc66,123,57,119,45,116hdc33,113,20,111,6,111l,113l,95l9,93hdc22,93,35,95,46,97hdc58,100,68,104,77,108l82,80hdc85,68,84,56,81,47hdc77,38,71,31,63,26hdc55,22,45,19,33,19l,27l,8l37,l37,xe" style="position:absolute;&#10;left:6301;&#10;top:3221;&#10;width:107;&#10;height:229;" fillcolor="#595959" stroked="f" strokeweight="0.0pt">
                  <v:stroke color="#000000"/>
                </v:shape>
                <v:shape type="#_x0000_t0" id="曲线 114" o:spid="_x0000_s114" coordsize="85,321" path="m64,l85,l21,321l,321l64,l64,xe" style="position:absolute;&#10;left:6446;&#10;top:3129;&#10;width:85;&#10;height:321;" fillcolor="#595959" stroked="f" strokeweight="0.0pt">
                  <v:stroke color="#000000"/>
                </v:shape>
                <v:shape type="#_x0000_t0" id="曲线 115" o:spid="_x0000_s115" coordsize="66,225" path="m45,l66,l21,225l,225l45,l45,xe" style="position:absolute;&#10;left:6532;&#10;top:3225;&#10;width:66;&#10;height:225;&#10;mso-wrap-style:square;" fillcolor="#595959" stroked="f" strokeweight="0.0pt">
                  <v:textbox id="849" inset="2.54mm,1.27mm,2.54mm,1.27mm" o:insetmode="custom" style="layout-flow:horizontal;&#10;v-text-anchor:top;">
                    <w:txbxContent>
                      <w:p>
                        <w:pPr>
                          <w:ind w:left="0"/>
                          <w:jc w:val="center"/>
                        </w:pPr>
                      </w:p>
                    </w:txbxContent>
                  </v:textbox>
                  <v:stroke color="#000000"/>
                </v:shape>
                <v:shape type="#_x0000_t0" id="曲线 116" o:spid="_x0000_s116" coordsize="35,34" path="m21,hdc26,,29,1,32,5hdc35,8,35,12,34,17hdc33,22,31,26,27,29hdc23,32,19,34,14,34hdc9,34,5,32,3,29hdc0,25,,21,0,17hdc1,12,4,8,8,5hdc11,1,16,,21,l21,xe" style="position:absolute;&#10;left:6582;&#10;top:3147;&#10;width:35;&#10;height:34;" fillcolor="#595959" stroked="f" strokeweight="0.0pt">
                  <v:stroke color="#000000"/>
                </v:shape>
                <v:shape type="#_x0000_t0" id="曲线 117" o:spid="_x0000_s117" coordsize="211,225" path="m50,l211,l208,17l29,206l174,206l170,225l,225l3,208l182,19l46,19l50,l50,xe" style="position:absolute;&#10;left:6607;&#10;top:3225;&#10;width:211;&#10;height:225;" fillcolor="#595959" stroked="f" strokeweight="0.0pt">
                  <v:stroke color="#000000"/>
                </v:shape>
                <v:shape type="#_x0000_t0" id="曲线 118" o:spid="_x0000_s118" coordsize="97,137" path="m97,l97,18l51,30hdc37,39,28,51,25,68hdc21,83,24,96,33,105hdc43,114,56,118,73,118l97,113l97,130l64,137hdc50,137,38,135,28,129hdc17,123,10,115,5,105hdc0,95,,82,2,69hdc5,55,11,42,21,31hdc31,21,43,12,57,7l97,l97,xe" style="position:absolute;&#10;left:6824;&#10;top:3316;&#10;width:97;&#10;height:137;" fillcolor="#595959" stroked="f" strokeweight="0.0pt">
                  <v:stroke color="#000000"/>
                </v:shape>
                <v:shape type="#_x0000_t0" id="曲线 119" o:spid="_x0000_s119" coordsize="57,47" path="m57,l57,18l47,21hdc34,27,22,36,11,47l,33hdc12,20,26,10,42,3l57,l57,xe" style="position:absolute;&#10;left:6863;&#10;top:3229;&#10;width:57;&#10;height:47;" fillcolor="#595959" stroked="f" strokeweight="0.0pt">
                  <v:stroke color="#000000"/>
                </v:shape>
                <v:shape type="#_x0000_t0" id="曲线 120" o:spid="_x0000_s120" coordsize="107,229" path="m37,hdc53,,66,3,77,9hdc88,15,96,24,101,36hdc106,48,107,62,104,78l74,229l53,229l61,191l60,191hdc50,203,37,213,21,221l,226l,208l17,205hdc30,199,42,191,51,181hdc60,172,66,161,68,150l73,128hdc66,123,57,119,45,116hdc33,113,20,111,6,111l,113l,95l9,93hdc22,93,35,95,46,97hdc58,100,68,104,77,108l82,80hdc85,68,84,56,81,47hdc77,38,71,31,63,26hdc55,22,45,19,33,19l,27l,8l37,l37,xe" style="position:absolute;&#10;left:6921;&#10;top:3221;&#10;width:107;&#10;height:229;" fillcolor="#595959" stroked="f" strokeweight="0.0pt">
                  <v:stroke color="#000000"/>
                </v:shape>
                <v:shape type="#_x0000_t0" id="曲线 121" o:spid="_x0000_s121" coordsize="137,299" path="m66,l87,l73,69l137,69l134,88l69,88l42,224hdc40,237,38,247,39,255hdc39,263,41,269,45,273hdc50,277,57,279,67,279hdc71,279,76,279,81,278hdc87,277,91,276,95,274l95,293hdc90,295,84,296,77,297hdc71,298,64,299,58,299hdc40,299,28,294,22,283hdc15,273,14,258,18,237l48,88l,88l3,69l52,69l66,l66,xe" style="position:absolute;&#10;left:7080;&#10;top:3155;&#10;width:137;&#10;height:299;" fillcolor="#595959" stroked="f" strokeweight="0.0pt">
                  <v:stroke color="#000000"/>
                </v:shape>
                <v:shape type="#_x0000_t0" id="曲线 122" o:spid="_x0000_s122" coordsize="66,225" path="m45,l66,l21,225l,225l45,l45,xe" style="position:absolute;&#10;left:7232;&#10;top:3225;&#10;width:66;&#10;height:225;" fillcolor="#595959" stroked="f" strokeweight="0.0pt">
                  <v:stroke color="#000000"/>
                </v:shape>
                <v:shape type="#_x0000_t0" id="曲线 123" o:spid="_x0000_s123" coordsize="35,34" path="m21,hdc26,,29,1,32,5hdc35,8,35,12,34,17hdc33,22,31,26,27,29hdc23,32,19,34,14,34hdc9,34,5,32,3,29hdc0,25,,21,0,17hdc1,12,4,8,8,5hdc11,1,16,,21,l21,xe" style="position:absolute;&#10;left:7282;&#10;top:3147;&#10;width:35;&#10;height:34;" fillcolor="#595959" stroked="f" strokeweight="0.0pt">
                  <v:stroke color="#000000"/>
                </v:shape>
                <v:shape type="#_x0000_t0" id="曲线 124" o:spid="_x0000_s124" coordsize="110,227" path="m110,l110,18l84,25hdc70,33,58,44,48,59hdc37,74,30,91,26,111hdc23,130,23,147,27,162hdc31,177,39,188,50,196hdc61,204,74,208,90,208l110,203l110,221l86,227hdc65,227,48,222,34,213hdc20,204,11,190,5,173hdc0,155,,134,4,111hdc9,87,18,66,30,49hdc42,31,57,18,75,8l110,l110,xe" style="position:absolute;&#10;left:7329;&#10;top:3226;&#10;width:110;&#10;height:227;" fillcolor="#595959" stroked="f" strokeweight="0.0pt">
                  <v:stroke color="#000000"/>
                </v:shape>
                <v:shape type="#_x0000_t0" id="曲线 125" o:spid="_x0000_s125" coordsize="110,227" path="m23,hdc44,,61,4,75,14hdc89,23,98,37,104,54hdc109,72,110,93,105,116hdc100,140,91,161,79,178hdc67,196,52,209,34,219l,227l,208l25,201hdc39,194,52,182,62,168hdc72,153,79,136,83,116hdc87,97,86,80,82,65hdc78,50,70,39,59,31hdc48,23,35,19,19,19l,24l,5l23,l23,xe" style="position:absolute;&#10;left:7439;&#10;top:3221;&#10;width:110;&#10;height:227;" fillcolor="#595959" stroked="f" strokeweight="0.0pt">
                  <v:stroke color="#000000"/>
                </v:shape>
                <v:shape type="#_x0000_t0" id="曲线 126" o:spid="_x0000_s126" coordsize="213,229" path="m148,hdc163,,176,3,186,9hdc197,15,204,25,208,36hdc212,48,213,62,210,78l180,229l158,229l187,85hdc191,65,189,49,181,37hdc173,25,160,19,142,19hdc128,19,115,23,101,30hdc87,37,76,47,66,59hdc56,71,50,84,47,98l21,229l,229l44,4l65,4l56,46l57,46hdc67,33,80,22,97,13hdc114,4,131,,148,l148,xe" style="position:absolute;&#10;left:7566;&#10;top:3221;&#10;width:213;&#10;height:229;" fillcolor="#595959" stroked="f" strokeweight="0.0pt">
                  <v:stroke color="#000000"/>
                </v:shape>
                <v:shape type="#_x0000_t0" id="曲线 127" o:spid="_x0000_s127" coordsize="36,34" path="m21,hdc26,,30,1,32,4hdc35,8,36,12,35,17hdc34,22,31,26,28,29hdc24,33,19,34,14,34hdc9,34,5,33,3,29hdc0,26,,22,1,17hdc1,12,4,8,8,4hdc11,1,16,,21,l21,xe" style="position:absolute;&#10;left:7816;&#10;top:3418;&#10;width:36;&#10;height:34;" fillcolor="#595959" stroked="f" strokeweight="0.0pt">
                  <v:stroke color="#000000"/>
                </v:shape>
                <v:shape type="#_x0000_t0" id="曲线 128" o:spid="_x0000_s128" coordsize="36,34" path="m21,hdc26,,30,1,32,4hdc35,8,36,12,35,17hdc34,22,31,26,28,29hdc24,33,19,34,14,34hdc9,34,5,33,3,29hdc0,26,,22,0,17hdc1,12,4,8,8,4hdc11,1,16,,21,l21,xe" style="position:absolute;&#10;left:7851;&#10;top:3244;&#10;width:36;&#10;height:34;" fillcolor="#595959" stroked="f" strokeweight="0.0pt">
                  <v:stroke color="#000000"/>
                </v:shape>
                <v:shape type="#_x0000_t0" id="曲线 129" o:spid="_x0000_s129" coordsize="268,322" path="m176,hdc196,,214,4,231,12hdc248,21,260,32,268,45l250,60hdc242,48,231,38,217,31hdc204,24,188,20,171,20hdc150,20,130,26,110,37hdc91,48,74,64,59,85hdc45,106,35,132,29,161hdc23,189,23,214,29,235hdc35,257,46,273,62,284hdc77,296,95,301,117,301hdc138,301,158,296,176,285hdc194,275,209,261,221,244l237,253hdc229,266,219,277,206,287hdc193,298,179,306,162,313hdc145,319,128,322,110,322hdc85,322,63,315,45,302hdc27,289,14,270,7,246hdc0,222,,193,6,161hdc13,127,24,99,42,74hdc59,50,79,31,102,19hdc126,6,151,,176,l176,xe" style="position:absolute;&#10;left:8038;&#10;top:3135;&#10;width:268;&#10;height:322;" fillcolor="#595959" stroked="f" strokeweight="0.0pt">
                  <v:stroke color="#000000"/>
                </v:shape>
                <v:shape type="#_x0000_t0" id="曲线 130" o:spid="_x0000_s130" coordsize="259,321" path="m63,l86,l123,201l124,201l237,l259,l111,254hdc101,270,92,283,84,293hdc76,302,67,309,58,314hdc49,319,38,321,26,321hdc21,321,16,321,11,320hdc6,320,2,319,,317l7,299hdc13,301,21,302,29,302hdc38,302,46,300,53,296hdc61,293,67,287,74,280hdc81,272,88,261,96,248l107,228l63,l63,xe" style="position:absolute;&#10;left:8283;&#10;top:3225;&#10;width:259;&#10;height:321;" fillcolor="#595959" stroked="f" strokeweight="0.0pt">
                  <v:stroke color="#000000"/>
                </v:shape>
                <v:shape type="#_x0000_t0" id="曲线 131" o:spid="_x0000_s131" coordsize="122,325" path="m64,l85,l56,144l57,144hdc67,129,80,116,97,107l122,99l122,117l101,123hdc87,131,75,142,64,157hdc54,172,46,189,42,210hdc38,229,38,246,42,260hdc47,275,54,286,64,294hdc75,301,88,305,103,305l122,300l122,320l101,325hdc83,325,68,320,55,311hdc42,302,34,290,30,275l29,275l20,321l,321l64,l64,xe" style="position:absolute;&#10;left:8526;&#10;top:3129;&#10;width:122;&#10;height:325;" fillcolor="#595959" stroked="f" strokeweight="0.0pt">
                  <v:stroke color="#000000"/>
                </v:shape>
                <v:shape type="#_x0000_t0" id="曲线 132" o:spid="_x0000_s132" coordsize="107,228" path="m28,hdc46,,61,4,74,13hdc87,22,97,35,102,52hdc107,70,107,90,102,115hdc97,140,88,162,76,179hdc64,197,49,211,32,219l,228l,208l23,202hdc37,194,49,183,59,168hdc69,154,76,136,80,116hdc84,96,84,79,79,64hdc75,49,68,38,57,31hdc47,23,34,19,20,19l,25l,7l28,l28,xe" style="position:absolute;&#10;left:8648;&#10;top:3221;&#10;width:107;&#10;height:228;" fillcolor="#595959" stroked="f" strokeweight="0.0pt">
                  <v:stroke color="#000000"/>
                </v:shape>
                <v:shape type="#_x0000_t0" id="曲线 133" o:spid="_x0000_s133" coordsize="109,227" path="m109,l109,18l82,26hdc68,34,56,45,46,60hdc38,72,32,85,28,99l109,99l109,117l25,117hdc22,133,22,147,25,159hdc29,174,36,186,48,195hdc59,203,74,207,92,207l109,203l109,222l86,227hdc65,227,48,222,34,212hdc20,203,10,189,5,171hdc0,154,,134,4,111hdc9,88,17,68,30,50hdc42,32,57,18,75,8l109,l109,xe" style="position:absolute;&#10;left:8791;&#10;top:3227;&#10;width:109;&#10;height:227;" fillcolor="#595959" stroked="f" strokeweight="0.0pt">
                  <v:stroke color="#000000"/>
                </v:shape>
                <v:shape type="#_x0000_t0" id="曲线 134" o:spid="_x0000_s134" coordsize="74,51" path="m62,l74,13hdc63,25,49,36,32,44l,51l,33l27,26hdc41,19,52,10,62,l62,xe" style="position:absolute;&#10;left:8901;&#10;top:3398;&#10;width:74;&#10;height:51;" fillcolor="#595959" stroked="f" strokeweight="0.0pt">
                  <v:stroke color="#000000"/>
                </v:shape>
                <v:shape type="#_x0000_t0" id="曲线 135" o:spid="_x0000_s135" coordsize="102,123" path="m22,hdc42,,58,4,71,13hdc84,23,93,36,98,54hdc102,71,102,92,98,116hdc97,118,97,121,96,123l,123l,105l78,105hdc81,87,81,72,77,59hdc73,46,66,36,55,29hdc45,23,33,19,18,19l,24l,5l22,l22,xe" style="position:absolute;&#10;left:8901;&#10;top:3221;&#10;width:102;&#10;height:123;" fillcolor="#595959" stroked="f" strokeweight="0.0pt">
                  <v:stroke color="#000000"/>
                </v:shape>
                <v:shape type="#_x0000_t0" id="曲线 136" o:spid="_x0000_s136" coordsize="162,229" path="m147,hdc153,,158,0,162,1l155,21hdc151,20,146,19,140,19hdc126,19,112,23,99,32hdc85,40,73,52,64,67hdc54,82,47,98,43,116l21,229l,229l44,4l65,4l54,55l55,55hdc67,37,81,24,97,14hdc114,4,130,,147,l147,xe" style="position:absolute;&#10;left:9026;&#10;top:3221;&#10;width:162;&#10;height:229;" fillcolor="#595959" stroked="f" strokeweight="0.0pt">
                  <v:stroke color="#000000"/>
                </v:shape>
                <v:shape type="#_x0000_t0" id="曲线 137" o:spid="_x0000_s137" coordsize="190,233" path="m121,hdc137,,151,3,164,10hdc176,17,185,26,190,36l173,50hdc168,41,161,33,151,28hdc141,22,129,19,116,19hdc107,19,98,21,89,23hdc81,26,74,31,68,36hdc62,42,58,50,56,58hdc54,68,56,76,60,82hdc64,88,70,92,78,95hdc86,98,96,102,109,105hdc110,105,111,105,111,106hdc127,110,139,114,148,119hdc158,124,164,131,168,140hdc172,148,173,158,170,171hdc167,184,161,196,152,205hdc143,215,132,222,119,226hdc106,231,92,233,78,233hdc58,233,42,229,28,220hdc14,211,4,200,,187l18,174hdc23,186,31,195,42,202hdc53,210,67,213,83,213hdc99,213,113,210,125,203hdc138,196,145,185,148,171hdc150,162,149,154,145,148hdc142,142,135,137,127,133hdc118,129,105,125,89,121hdc76,118,65,114,56,109hdc47,103,40,97,36,89hdc32,80,31,71,34,60hdc36,47,42,36,51,27hdc59,17,70,11,82,6hdc94,2,107,,121,l121,xe" style="position:absolute;&#10;left:9155;&#10;top:3221;&#10;width:190;&#10;height:233;" fillcolor="#595959" stroked="f" strokeweight="0.0pt">
                  <v:stroke color="#000000"/>
                </v:shape>
                <v:shape type="#_x0000_t0" id="曲线 138" o:spid="_x0000_s138" coordsize="109,227" path="m109,l109,18l82,26hdc68,34,56,45,46,60hdc38,72,32,85,28,99l109,99l109,117l25,117hdc22,133,22,147,25,159hdc29,174,36,186,48,195hdc59,203,74,207,92,207l109,203l109,222l86,227hdc65,227,48,222,34,212hdc20,203,10,189,5,171hdc0,154,,134,4,111hdc9,88,17,68,30,50hdc42,32,57,18,75,8l109,l109,xe" style="position:absolute;&#10;left:9371;&#10;top:3227;&#10;width:109;&#10;height:227;" fillcolor="#595959" stroked="f" strokeweight="0.0pt">
                  <v:stroke color="#000000"/>
                </v:shape>
                <v:shape type="#_x0000_t0" id="曲线 139" o:spid="_x0000_s139" coordsize="74,51" path="m62,l74,13hdc63,25,49,36,32,44l,51l,33l27,26hdc41,19,52,10,62,l62,xe" style="position:absolute;&#10;left:9481;&#10;top:3398;&#10;width:74;&#10;height:51;" fillcolor="#595959" stroked="f" strokeweight="0.0pt">
                  <v:stroke color="#000000"/>
                </v:shape>
                <v:shape type="#_x0000_t0" id="曲线 140" o:spid="_x0000_s140" coordsize="102,123" path="m22,hdc42,,58,4,71,13hdc84,23,93,36,98,54hdc102,71,102,92,98,116hdc97,118,97,121,96,123l,123l,105l78,105hdc81,87,81,72,77,59hdc73,46,66,36,55,29hdc45,23,33,19,18,19l,24l,5l22,l22,xe" style="position:absolute;&#10;left:9481;&#10;top:3221;&#10;width:102;&#10;height:123;" fillcolor="#595959" stroked="f" strokeweight="0.0pt">
                  <v:stroke color="#000000"/>
                </v:shape>
                <v:shape type="#_x0000_t0" id="曲线 141" o:spid="_x0000_s141" coordsize="206,233" path="m133,hdc150,,164,3,177,10hdc189,16,199,25,206,36l189,49hdc183,41,175,33,165,28hdc155,22,143,19,129,19hdc113,19,98,23,84,30hdc70,38,58,49,48,63hdc38,78,31,95,27,116hdc23,136,23,154,27,169hdc31,183,38,194,49,202hdc60,209,74,213,89,213hdc105,213,120,210,133,203hdc147,196,159,186,170,174l182,187hdc170,200,156,211,139,220hdc122,229,104,233,84,233hdc64,233,47,228,34,219hdc20,210,10,196,5,178hdc0,161,,140,4,116hdc9,92,18,71,30,54hdc43,36,58,23,76,14hdc94,4,113,,133,l133,xe" style="position:absolute;&#10;left:9629;&#10;top:3221;&#10;width:206;&#10;height:233;" fillcolor="#595959" stroked="f" strokeweight="0.0pt">
                  <v:stroke color="#000000"/>
                </v:shape>
                <v:shape type="#_x0000_t0" id="曲线 142" o:spid="_x0000_s142" coordsize="209,229" path="m33,l54,l25,145hdc21,166,23,182,31,193hdc39,204,52,209,70,209hdc83,209,96,206,109,199hdc122,192,134,183,143,172hdc152,161,158,149,161,137l188,l209,l164,225l144,225l152,185l151,185hdc141,198,128,208,112,217hdc96,225,80,229,62,229hdc48,229,36,226,26,220hdc16,214,9,205,4,194hdc0,182,,169,3,153l33,l33,xe" style="position:absolute;&#10;left:9854;&#10;top:3225;&#10;width:209;&#10;height:229;" fillcolor="#595959" stroked="f" strokeweight="0.0pt">
                  <v:stroke color="#000000"/>
                </v:shape>
                <v:shape type="#_x0000_t0" id="曲线 143" o:spid="_x0000_s143" coordsize="162,229" path="m147,hdc153,,158,0,162,1l155,21hdc151,20,146,19,140,19hdc126,19,112,23,99,32hdc85,40,73,52,64,67hdc54,82,47,98,43,116l21,229l,229l44,4l65,4l54,55l55,55hdc67,37,81,24,97,14hdc114,4,130,,147,l147,xe" style="position:absolute;&#10;left:10066;&#10;top:3221;&#10;width:162;&#10;height:229;" fillcolor="#595959" stroked="f" strokeweight="0.0pt">
                  <v:stroke color="#000000"/>
                </v:shape>
                <v:shape type="#_x0000_t0" id="曲线 144" o:spid="_x0000_s144" coordsize="66,225" path="m45,l66,l21,225l,225l45,l45,xe" style="position:absolute;&#10;left:10232;&#10;top:3225;&#10;width:66;&#10;height:225;" fillcolor="#595959" stroked="f" strokeweight="0.0pt">
                  <v:stroke color="#000000"/>
                </v:shape>
                <v:shape type="#_x0000_t0" id="曲线 145" o:spid="_x0000_s145" coordsize="35,34" path="m21,hdc26,,29,1,32,5hdc35,8,35,12,34,17hdc33,22,31,26,27,29hdc23,32,19,34,14,34hdc9,34,5,32,3,29hdc0,25,,21,0,17hdc1,12,4,8,8,5hdc11,1,16,,21,l21,xe" style="position:absolute;&#10;left:10282;&#10;top:3147;&#10;width:35;&#10;height:34;" fillcolor="#595959" stroked="f" strokeweight="0.0pt">
                  <v:stroke color="#000000"/>
                </v:shape>
                <v:shape type="#_x0000_t0" id="曲线 146" o:spid="_x0000_s146" coordsize="137,299" path="m66,l87,l73,69l137,69l134,88l69,88l42,224hdc40,237,38,247,39,255hdc39,263,41,269,45,273hdc50,277,57,279,67,279hdc71,279,76,279,81,278hdc87,277,91,276,95,274l95,293hdc90,295,84,296,77,297hdc71,298,64,299,58,299hdc40,299,28,294,22,283hdc15,273,14,258,18,237l48,88l,88l3,69l52,69l66,l66,xe" style="position:absolute;&#10;left:10340;&#10;top:3155;&#10;width:137;&#10;height:299;" fillcolor="#595959" stroked="f" strokeweight="0.0pt">
                  <v:stroke color="#000000"/>
                </v:shape>
                <v:shape type="#_x0000_t0" id="曲线 147" o:spid="_x0000_s147" coordsize="259,321" path="m63,l86,l123,201l124,201l237,l259,l111,254hdc101,270,92,283,84,293hdc76,302,67,309,58,314hdc49,319,38,321,26,321hdc21,321,16,321,11,320hdc6,320,2,319,,317l7,299hdc13,301,21,302,29,302hdc38,302,46,300,53,296hdc61,293,67,287,74,280hdc81,272,88,261,96,248l107,228l63,l63,xe" style="position:absolute;&#10;left:10423;&#10;top:3225;&#10;width:259;&#10;height:321;" fillcolor="#595959" stroked="f" strokeweight="0.0pt">
                  <v:stroke color="#000000"/>
                </v:shape>
                <v:shape type="#_x0000_t0" id="曲线 148" o:spid="_x0000_s148" coordsize="37,35" path="m21,hdc26,,30,1,33,5hdc36,8,37,12,35,17hdc35,22,32,26,28,30hdc24,33,19,35,14,35hdc10,35,6,33,3,30hdc0,26,,22,0,17hdc1,12,4,8,8,5hdc12,1,17,,21,l21,xe" style="position:absolute;&#10;left:10869;&#10;top:3275;&#10;width:37;&#10;height:35;" fillcolor="#595959" stroked="f" strokeweight="0.0pt">
                  <v:stroke color="#000000"/>
                </v:shape>
                <v:shape type="#_x0000_t0" id="曲线 149" o:spid="_x0000_s149" coordsize="294,309" path="m61,l89,l216,277l216,277l272,l294,l232,309l205,309l78,31l77,31l22,309l,309l61,l61,xe" style="position:absolute;&#10;left:11106;&#10;top:3141;&#10;width:294;&#10;height:309;" fillcolor="#595959" stroked="f" strokeweight="0.0pt">
                  <v:stroke color="#000000"/>
                </v:shape>
                <v:shape type="#_x0000_t0" id="曲线 150" o:spid="_x0000_s150" coordsize="109,227" path="m109,l109,18l82,26hdc68,34,56,45,46,60hdc38,72,32,85,28,99l109,99l109,117l25,117hdc22,133,22,147,25,159hdc29,174,36,186,48,195hdc59,203,74,207,92,207l109,203l109,222l86,227hdc65,227,48,222,34,212hdc20,203,10,189,5,171hdc0,154,,134,4,111hdc9,88,17,68,30,50hdc42,32,57,18,75,8l109,l109,xe" style="position:absolute;&#10;left:11412;&#10;top:3227;&#10;width:109;&#10;height:227;" fillcolor="#595959" stroked="f" strokeweight="0.0pt">
                  <v:stroke color="#000000"/>
                </v:shape>
                <v:shape type="#_x0000_t0" id="曲线 151" o:spid="_x0000_s151" coordsize="74,51" path="m62,l74,13hdc63,25,49,36,32,44l,51l,33l27,26hdc41,19,52,10,62,l62,xe" style="position:absolute;&#10;left:11521;&#10;top:3398;&#10;width:74;&#10;height:51;" fillcolor="#595959" stroked="f" strokeweight="0.0pt">
                  <v:stroke color="#000000"/>
                </v:shape>
                <v:shape type="#_x0000_t0" id="曲线 152" o:spid="_x0000_s152" coordsize="102,123" path="m22,hdc42,,58,4,71,13hdc84,23,93,36,98,54hdc102,71,102,92,98,116hdc97,118,97,121,96,123l,123l,105l78,105hdc81,87,81,72,77,59hdc73,46,66,36,55,29hdc45,23,33,19,18,19l,24l,5l22,l22,xe" style="position:absolute;&#10;left:11521;&#10;top:3221;&#10;width:102;&#10;height:123;" fillcolor="#595959" stroked="f" strokeweight="0.0pt">
                  <v:stroke color="#000000"/>
                </v:shape>
                <v:shape type="#_x0000_t0" id="曲线 153" o:spid="_x0000_s153" coordsize="137,299" path="m66,l87,l73,69l137,69l134,88l69,88l42,224hdc40,237,38,247,39,255hdc39,263,41,269,45,273hdc50,277,57,279,67,279hdc71,279,76,279,81,278hdc87,277,91,276,95,274l95,293hdc90,295,84,296,77,297hdc71,298,64,299,58,299hdc40,299,28,294,22,283hdc15,273,14,258,18,237l48,88l,88l3,69l52,69l66,l66,xe" style="position:absolute;&#10;left:11660;&#10;top:3155;&#10;width:137;&#10;height:299;" fillcolor="#595959" stroked="f" strokeweight="0.0pt">
                  <v:stroke color="#000000"/>
                </v:shape>
                <v:shape type="#_x0000_t0" id="曲线 154" o:spid="_x0000_s154" coordsize="303,225" path="m,l21,l39,198l40,198l141,l163,l187,198l188,198l283,l303,l193,225l172,225l146,27l146,27l45,225l22,225l,l,xe" style="position:absolute;&#10;left:11830;&#10;top:3225;&#10;width:303;&#10;height:225;" fillcolor="#595959" stroked="f" strokeweight="0.0pt">
                  <v:stroke color="#000000"/>
                </v:shape>
                <v:shape type="#_x0000_t0" id="曲线 155" o:spid="_x0000_s155" coordsize="110,227" path="m110,l110,18l84,25hdc70,33,58,44,48,59hdc37,74,30,91,26,111hdc23,130,23,147,27,162hdc31,177,39,188,50,196hdc61,204,74,208,90,208l110,203l110,221l86,227hdc65,227,48,222,34,213hdc20,204,11,190,5,173hdc0,155,,134,4,111hdc9,87,18,66,30,49hdc42,31,57,18,75,8l110,l110,xe" style="position:absolute;&#10;left:12129;&#10;top:3226;&#10;width:110;&#10;height:227;" fillcolor="#595959" stroked="f" strokeweight="0.0pt">
                  <v:stroke color="#000000"/>
                </v:shape>
                <v:shape type="#_x0000_t0" id="曲线 156" o:spid="_x0000_s156" coordsize="109,227" path="m23,hdc44,,61,4,75,14hdc89,23,98,37,104,54hdc109,72,109,93,105,116hdc100,140,91,161,79,178hdc67,196,51,209,34,219l,227l,208l25,201hdc39,194,51,182,62,168hdc72,153,79,136,82,116hdc86,97,86,80,82,65hdc78,50,70,39,59,31hdc48,23,35,19,19,19l,24l,5l23,l23,xe" style="position:absolute;&#10;left:12239;&#10;top:3221;&#10;width:109;&#10;height:227;" fillcolor="#595959" stroked="f" strokeweight="0.0pt">
                  <v:stroke color="#000000"/>
                </v:shape>
                <v:shape type="#_x0000_t0" id="曲线 157" o:spid="_x0000_s157" coordsize="162,229" path="m147,hdc153,,158,0,162,1l155,21hdc151,20,146,19,140,19hdc126,19,112,23,99,32hdc85,40,73,52,64,67hdc54,82,47,98,43,116l21,229l,229l44,4l65,4l54,55l55,55hdc67,37,81,24,97,14hdc114,4,130,,147,l147,xe" style="position:absolute;&#10;left:12366;&#10;top:3221;&#10;width:162;&#10;height:229;" fillcolor="#595959" stroked="f" strokeweight="0.0pt">
                  <v:stroke color="#000000"/>
                </v:shape>
                <v:shape type="#_x0000_t0" id="曲线 158" o:spid="_x0000_s158" coordsize="214,321" path="m64,l85,l44,204l186,96l214,96l99,184l178,321l152,321l82,197l39,230l21,321l,321l64,l64,xe" style="position:absolute;&#10;left:12526;&#10;top:3129;&#10;width:214;&#10;height:321;" fillcolor="#595959" stroked="f" strokeweight="0.0pt">
                  <v:stroke color="#000000"/>
                </v:shape>
                <v:shape type="#_x0000_t0" id="曲线 159" o:spid="_x0000_s159" coordsize="190,233" path="m121,hdc137,,151,3,164,10hdc176,17,185,26,190,36l173,50hdc168,41,161,33,151,28hdc141,22,129,19,116,19hdc107,19,98,21,89,23hdc81,26,74,31,68,36hdc62,42,58,50,56,58hdc54,68,56,76,60,82hdc64,88,70,92,78,95hdc86,98,96,102,109,105hdc110,105,111,105,111,106hdc127,110,139,114,148,119hdc158,124,164,131,168,140hdc172,148,173,158,170,171hdc167,184,161,196,152,205hdc143,215,132,222,119,226hdc106,231,92,233,78,233hdc58,233,42,229,28,220hdc14,211,4,200,,187l18,174hdc23,186,31,195,42,202hdc53,210,67,213,83,213hdc99,213,113,210,125,203hdc138,196,145,185,148,171hdc150,162,149,154,145,148hdc142,142,135,137,127,133hdc118,129,105,125,89,121hdc76,118,65,114,56,109hdc47,103,40,97,36,89hdc32,80,31,71,34,60hdc36,47,42,36,51,27hdc59,17,70,11,82,6hdc94,2,107,,121,l121,xe" style="position:absolute;&#10;left:12735;&#10;top:3221;&#10;width:190;&#10;height:233;" fillcolor="#595959" stroked="f" strokeweight="0.0pt">
                  <v:stroke color="#000000"/>
                </v:shape>
                <v:shape type="#_x0000_t0" id="曲线 160" o:spid="_x0000_s160" coordsize="37,35" path="m21,hdc26,,30,1,33,5hdc36,8,37,12,35,17hdc35,22,32,26,28,30hdc24,33,19,35,14,35hdc10,35,6,33,3,30hdc0,26,,22,0,17hdc1,12,4,8,8,5hdc12,1,17,,21,l21,xe" style="position:absolute;&#10;left:13129;&#10;top:3275;&#10;width:37;&#10;height:35;" fillcolor="#595959" stroked="f" strokeweight="0.0pt">
                  <v:stroke color="#000000"/>
                </v:shape>
                <v:shape type="#_x0000_t0" id="曲线 161" o:spid="_x0000_s161" coordsize="268,322" path="m176,hdc196,,214,4,231,12hdc248,21,260,32,268,45l250,60hdc242,48,231,38,217,31hdc204,24,188,20,171,20hdc150,20,130,26,110,37hdc91,48,74,64,59,85hdc45,106,35,132,29,161hdc23,189,23,214,29,235hdc35,257,46,273,62,284hdc77,296,95,301,117,301hdc138,301,158,296,176,285hdc194,275,209,261,221,244l237,253hdc229,266,219,277,206,287hdc193,298,179,306,162,313hdc145,319,128,322,110,322hdc85,322,63,315,45,302hdc27,289,14,270,7,246hdc0,222,,193,6,161hdc13,127,24,99,42,74hdc59,50,79,31,102,19hdc126,6,151,,176,l176,xe" style="position:absolute;&#10;left:13378;&#10;top:3135;&#10;width:268;&#10;height:322;" fillcolor="#595959" stroked="f" strokeweight="0.0pt">
                  <v:stroke color="#000000"/>
                </v:shape>
                <v:shape type="#_x0000_t0" id="曲线 162" o:spid="_x0000_s162" coordsize="85,321" path="m64,l85,l21,321l,321l64,l64,xe" style="position:absolute;&#10;left:13646;&#10;top:3129;&#10;width:85;&#10;height:321;" fillcolor="#595959" stroked="f" strokeweight="0.0pt">
                  <v:stroke color="#000000"/>
                </v:shape>
                <v:shape type="#_x0000_t0" id="曲线 163" o:spid="_x0000_s163" coordsize="110,227" path="m110,l110,18l84,25hdc70,33,58,44,48,59hdc37,74,30,91,26,111hdc23,130,23,147,27,162hdc31,177,39,188,50,196hdc61,204,74,208,90,208l110,203l110,221l86,227hdc65,227,48,222,34,213hdc20,204,11,190,5,173hdc0,155,,134,4,111hdc9,87,18,66,30,49hdc42,31,57,18,75,8l110,l110,xe" style="position:absolute;&#10;left:13729;&#10;top:3226;&#10;width:110;&#10;height:227;" fillcolor="#595959" stroked="f" strokeweight="0.0pt">
                  <v:stroke color="#000000"/>
                </v:shape>
                <v:shape type="#_x0000_t0" id="曲线 164" o:spid="_x0000_s164" coordsize="109,227" path="m23,hdc44,,61,4,75,14hdc89,23,98,37,104,54hdc109,72,109,93,105,116hdc100,140,91,161,79,178hdc67,196,51,209,34,219l,227l,208l25,201hdc39,194,51,182,62,168hdc72,153,79,136,82,116hdc86,97,86,80,82,65hdc78,50,70,39,59,31hdc48,23,35,19,19,19l,24l,5l23,l23,xe" style="position:absolute;&#10;left:13839;&#10;top:3221;&#10;width:109;&#10;height:227;" fillcolor="#595959" stroked="f" strokeweight="0.0pt">
                  <v:stroke color="#000000"/>
                </v:shape>
                <v:shape type="#_x0000_t0" id="曲线 165" o:spid="_x0000_s165" coordsize="209,229" path="m33,l54,l25,145hdc21,166,23,182,31,193hdc39,204,52,209,70,209hdc83,209,96,206,109,199hdc122,192,134,183,143,172hdc152,161,158,149,161,137l188,l209,l164,225l144,225l152,185l151,185hdc141,198,128,208,112,217hdc96,225,80,229,62,229hdc48,229,36,226,26,220hdc16,214,9,205,4,194hdc0,182,,169,3,153l33,l33,xe" style="position:absolute;&#10;left:13995;&#10;top:3225;&#10;width:209;&#10;height:229;" fillcolor="#595959" stroked="f" strokeweight="0.0pt">
                  <v:stroke color="#000000"/>
                </v:shape>
                <v:shape type="#_x0000_t0" id="曲线 166" o:spid="_x0000_s166" coordsize="106,227" path="m106,l106,19l84,25hdc70,32,58,44,48,58hdc38,73,31,90,27,111hdc23,131,23,148,27,162hdc31,177,38,188,48,196hdc59,204,71,207,86,207l106,202l106,223l81,227hdc62,227,46,223,32,214hdc19,205,10,192,5,174hdc0,156,,135,5,110hdc9,86,18,65,31,47hdc44,30,59,16,76,7l106,l106,xe" style="position:absolute;&#10;left:14209;&#10;top:3227;&#10;width:106;&#10;height:227;" fillcolor="#595959" stroked="f" strokeweight="0.0pt">
                  <v:stroke color="#000000"/>
                </v:shape>
                <v:shape type="#_x0000_t0" id="曲线 167" o:spid="_x0000_s167" coordsize="142,321" path="m120,l142,l77,321l57,321l67,273l66,273hdc56,288,43,300,26,310hdc17,315,8,319,0,321l,321l,300l22,294hdc36,286,48,275,58,260hdc68,246,75,229,79,210hdc83,190,83,172,79,157hdc75,142,67,130,57,123hdc46,115,34,111,20,111l,117l,97l22,92hdc41,92,56,96,68,106hdc81,116,88,127,91,142l92,142l120,l120,xe" style="position:absolute;&#10;left:14316;&#10;top:3129;&#10;width:142;&#10;height:321;" fillcolor="#595959" stroked="f" strokeweight="0.0pt">
                  <v:stroke color="#000000"/>
                </v:shape>
                <v:shape type="#_x0000_t0" id="曲线 168" o:spid="_x0000_s168" coordsize="268,322" path="m176,hdc196,,214,4,231,12hdc248,21,260,32,268,45l250,60hdc242,48,231,38,217,31hdc204,24,188,20,171,20hdc150,20,130,26,110,37hdc91,48,74,64,59,85hdc45,106,35,132,29,161hdc23,189,23,214,29,235hdc35,257,46,273,62,284hdc77,296,95,301,117,301hdc138,301,158,296,176,285hdc194,275,209,261,221,244l237,253hdc229,266,219,277,206,287hdc193,298,179,306,162,313hdc145,319,128,322,110,322hdc85,322,63,315,45,302hdc27,289,14,270,7,246hdc0,222,,193,6,161hdc13,127,24,99,42,74hdc59,50,79,31,102,19hdc126,6,151,,176,l176,xe" style="position:absolute;&#10;left:14578;&#10;top:3135;&#10;width:268;&#10;height:322;" fillcolor="#595959" stroked="f" strokeweight="0.0pt">
                  <v:stroke color="#000000"/>
                </v:shape>
                <v:shape type="#_x0000_t0" id="曲线 169" o:spid="_x0000_s169" coordsize="110,227" path="m110,l110,18l84,25hdc70,33,58,44,48,59hdc37,74,30,91,26,111hdc23,130,23,147,27,162hdc31,177,39,188,50,196hdc61,204,74,208,90,208l110,203l110,221l86,227hdc65,227,48,222,34,213hdc20,204,11,190,5,173hdc0,155,,134,4,111hdc9,87,18,66,30,49hdc42,31,57,18,75,8l110,l110,xe" style="position:absolute;&#10;left:14869;&#10;top:3226;&#10;width:110;&#10;height:227;" fillcolor="#595959" stroked="f" strokeweight="0.0pt">
                  <v:stroke color="#000000"/>
                </v:shape>
                <v:shape type="#_x0000_t0" id="曲线 170" o:spid="_x0000_s170" coordsize="109,227" path="m23,hdc44,,61,4,75,14hdc89,23,98,37,104,54hdc109,72,109,93,105,116hdc100,140,91,161,79,178hdc67,196,51,209,34,219l,227l,208l25,201hdc39,194,51,182,62,168hdc72,153,79,136,82,116hdc86,97,86,80,82,65hdc78,50,70,39,59,31hdc48,23,35,19,19,19l,24l,5l23,l23,xe" style="position:absolute;&#10;left:14979;&#10;top:3221;&#10;width:109;&#10;height:227;" fillcolor="#595959" stroked="f" strokeweight="0.0pt">
                  <v:stroke color="#000000"/>
                </v:shape>
                <v:shape type="#_x0000_t0" id="曲线 171" o:spid="_x0000_s171" coordsize="357,229" path="m144,hdc159,,172,4,183,13hdc193,21,199,33,202,49l203,49hdc213,35,227,23,243,14hdc258,4,276,,295,hdc309,,321,3,331,9hdc341,15,348,24,353,36hdc357,48,357,62,354,77l324,229l303,229l331,84hdc336,64,334,48,325,37hdc317,25,305,19,288,19hdc274,19,261,23,248,29hdc236,36,225,46,216,58hdc207,70,201,83,198,98l172,229l151,229l180,83hdc184,64,182,48,174,36hdc166,25,153,19,136,19hdc123,19,111,23,98,30hdc85,37,74,46,65,59hdc56,71,50,84,47,98l21,229l,229l45,4l65,4l57,45l57,45hdc67,32,80,21,95,13hdc111,4,127,,144,l144,xe" style="position:absolute;&#10;left:15106;&#10;top:3221;&#10;width:357;&#10;height:229;" fillcolor="#595959" stroked="f" strokeweight="0.0pt">
                  <v:stroke color="#000000"/>
                </v:shape>
                <v:shape type="#_x0000_t0" id="曲线 172" o:spid="_x0000_s172" coordsize="141,318" path="m63,l83,l74,48l74,48hdc85,32,99,20,115,10l141,3l141,20l119,26hdc105,34,93,45,83,60hdc72,74,65,92,61,112hdc57,131,57,148,61,163hdc65,178,72,189,83,197hdc94,205,106,209,122,209l141,204l141,223l119,229hdc100,229,85,224,73,215hdc62,205,54,193,50,178l49,178l21,318l,318l63,l63,xe" style="position:absolute;&#10;left:15467;&#10;top:3225;&#10;width:141;&#10;height:318;" fillcolor="#595959" stroked="f" strokeweight="0.0pt">
                  <v:stroke color="#000000"/>
                </v:shape>
                <v:shape type="#_x0000_t0" id="曲线 173" o:spid="_x0000_s173" coordsize="106,227" path="m27,hdc45,,61,4,74,13hdc87,23,96,36,101,53hdc106,71,106,92,102,116hdc97,141,88,162,75,180hdc62,197,47,211,30,220l,227l,208l22,202hdc36,194,48,183,58,168hdc68,154,75,136,79,116hdc83,97,83,79,79,65hdc75,50,68,39,57,31hdc46,23,34,19,19,19l,24l,7l27,l27,xe" style="position:absolute;&#10;left:15609;&#10;top:3221;&#10;width:106;&#10;height:227;" fillcolor="#595959" stroked="f" strokeweight="0.0pt">
                  <v:stroke color="#000000"/>
                </v:shape>
                <v:shape type="#_x0000_t0" id="曲线 174" o:spid="_x0000_s174" coordsize="209,229" path="m33,l54,l25,145hdc21,166,23,182,31,193hdc39,204,52,209,70,209hdc83,209,96,206,109,199hdc122,192,134,183,143,172hdc152,161,158,149,161,137l188,l209,l164,225l144,225l152,185l151,185hdc141,198,128,208,112,217hdc96,225,80,229,62,229hdc48,229,36,226,26,220hdc16,214,9,205,4,194hdc0,182,,169,3,153l33,l33,xe" style="position:absolute;&#10;left:15755;&#10;top:3225;&#10;width:209;&#10;height:229;" fillcolor="#595959" stroked="f" strokeweight="0.0pt">
                  <v:stroke color="#000000"/>
                </v:shape>
                <v:shape type="#_x0000_t0" id="曲线 175" o:spid="_x0000_s175" coordsize="137,299" path="m66,l87,l73,69l137,69l134,88l69,88l42,224hdc40,237,38,247,39,255hdc39,263,41,269,45,273hdc50,277,57,279,67,279hdc71,279,76,279,81,278hdc87,277,91,276,95,274l95,293hdc90,295,84,296,77,297hdc71,298,64,299,58,299hdc40,299,28,294,22,283hdc15,273,14,258,18,237l48,88l,88l3,69l52,69l66,l66,xe" style="position:absolute;&#10;left:16000;&#10;top:3155;&#10;width:137;&#10;height:299;" fillcolor="#595959" stroked="f" strokeweight="0.0pt">
                  <v:stroke color="#000000"/>
                </v:shape>
                <v:shape type="#_x0000_t0" id="曲线 176" o:spid="_x0000_s176" coordsize="66,225" path="m45,l66,l21,225l,225l45,l45,xe" style="position:absolute;&#10;left:16132;&#10;top:3225;&#10;width:66;&#10;height:225;" fillcolor="#595959" stroked="f" strokeweight="0.0pt">
                  <v:stroke color="#000000"/>
                </v:shape>
                <v:shape type="#_x0000_t0" id="曲线 177" o:spid="_x0000_s177" coordsize="35,34" path="m21,hdc26,,29,1,32,5hdc35,8,35,12,34,17hdc33,22,31,26,27,29hdc23,32,19,34,14,34hdc9,34,5,32,3,29hdc0,25,,21,0,17hdc1,12,4,8,8,5hdc11,1,16,,21,l21,xe" style="position:absolute;&#10;left:16182;&#10;top:3147;&#10;width:35;&#10;height:34;" fillcolor="#595959" stroked="f" strokeweight="0.0pt">
                  <v:stroke color="#000000"/>
                </v:shape>
                <v:shape type="#_x0000_t0" id="曲线 178" o:spid="_x0000_s178" coordsize="213,229" path="m148,hdc163,,176,3,186,9hdc197,15,204,25,208,36hdc213,48,213,62,210,78l180,229l158,229l187,85hdc191,65,189,49,181,37hdc173,25,160,19,142,19hdc128,19,115,23,101,30hdc87,37,76,47,66,59hdc56,71,50,84,47,98l21,229l,229l44,4l65,4l56,46l57,46hdc67,33,80,22,97,13hdc114,4,131,,148,l148,xe" style="position:absolute;&#10;left:16226;&#10;top:3221;&#10;width:213;&#10;height:229;" fillcolor="#595959" stroked="f" strokeweight="0.0pt">
                  <v:stroke color="#000000"/>
                </v:shape>
                <v:shape type="#_x0000_t0" id="曲线 179" o:spid="_x0000_s179" coordsize="123,55" path="m15,hdc23,11,32,20,44,26hdc56,32,70,35,85,35l123,27l123,46l81,55hdc63,55,47,51,33,45hdc19,38,8,28,,15l15,l15,xe" style="position:absolute;&#10;left:16451;&#10;top:3492;&#10;width:123;&#10;height:55;" fillcolor="#595959" stroked="f" strokeweight="0.0pt">
                  <v:stroke color="#000000"/>
                </v:shape>
                <v:shape type="#_x0000_t0" id="曲线 180" o:spid="_x0000_s180" coordsize="105,224" path="m105,l105,19l83,25hdc69,33,57,45,47,59hdc37,74,31,90,27,108hdc23,128,23,146,27,160hdc31,175,38,186,48,193hdc58,201,70,204,84,204l105,199l105,217l77,224hdc59,224,44,220,32,211hdc19,202,10,189,5,172hdc0,154,,134,4,110hdc9,87,17,67,30,49hdc42,31,57,18,74,8l105,l105,xe" style="position:absolute;&#10;left:16469;&#10;top:3227;&#10;width:105;&#10;height:224;" fillcolor="#595959" stroked="f" strokeweight="0.0pt">
                  <v:stroke color="#000000"/>
                </v:shape>
                <v:shape type="#_x0000_t0" id="曲线 181" o:spid="_x0000_s181" coordsize="121,317" path="m21,hdc39,,55,4,67,14hdc79,24,87,35,91,49l92,49l101,4l121,4l75,232hdc71,252,64,268,53,283hdc42,297,29,307,12,315l,317l,298l6,296hdc19,290,29,282,37,271hdc45,259,51,247,54,232l64,183l63,183hdc53,197,40,208,24,217l,223l,205l22,199hdc36,192,48,181,58,167hdc67,153,74,137,78,118hdc82,97,82,79,78,64hdc74,49,67,38,56,31hdc46,23,33,19,19,19l,25l,5l21,l21,xe" style="position:absolute;&#10;left:16575;&#10;top:3221;&#10;width:121;&#10;height:317;" fillcolor="#595959" stroked="f" strokeweight="0.0pt">
                  <v:stroke color="#000000"/>
                </v:shape>
                <v:shape type="#_x0000_t0" id="曲线 182" o:spid="_x0000_s182" coordsize="37,35" path="m21,hdc26,,30,1,33,5hdc36,8,37,12,35,17hdc35,22,32,26,28,30hdc24,33,19,35,14,35hdc10,35,6,33,3,30hdc0,26,,22,0,17hdc1,12,4,8,8,5hdc12,1,17,,21,l21,xe" style="position:absolute;&#10;left:16909;&#10;top:3275;&#10;width:37;&#10;height:35;" fillcolor="#595959" stroked="f" strokeweight="0.0pt">
                  <v:stroke color="#000000"/>
                </v:shape>
                <v:shape type="#_x0000_t0" id="曲线 183" o:spid="_x0000_s183" coordsize="156,264" path="m156,l156,34l93,143l156,143l156,163l81,163l22,264l,264l156,l156,xe" style="position:absolute;&#10;left:17117;&#10;top:3186;&#10;width:156;&#10;height:264;" fillcolor="#595959" stroked="f" strokeweight="0.0pt">
                  <v:stroke color="#000000"/>
                </v:shape>
                <v:shape type="#_x0000_t0" id="曲线 184" o:spid="_x0000_s184" coordsize="108,309" path="m26,l48,l108,309l85,309l66,207l,207l,187l63,187l32,24l31,24l,79l,44l26,l26,xe" style="position:absolute;&#10;left:17274;&#10;top:3141;&#10;width:108;&#10;height:309;" fillcolor="#595959" stroked="f" strokeweight="0.0pt">
                  <v:stroke color="#000000"/>
                </v:shape>
                <v:shape type="#_x0000_t0" id="曲线 185" o:spid="_x0000_s185" coordsize="209,229" path="m33,l54,l25,145hdc21,166,23,182,31,193hdc39,204,52,209,70,209hdc83,209,96,206,109,199hdc122,192,134,183,143,172hdc152,161,158,149,161,137l188,l209,l164,225l144,225l152,185l151,185hdc141,198,128,208,112,217hdc96,225,80,229,62,229hdc48,229,36,226,26,220hdc16,214,9,205,4,194hdc0,182,,169,3,153l33,l33,xe" style="position:absolute;&#10;left:17435;&#10;top:3225;&#10;width:209;&#10;height:229;" fillcolor="#595959" stroked="f" strokeweight="0.0pt">
                  <v:stroke color="#000000"/>
                </v:shape>
                <v:shape type="#_x0000_t0" id="曲线 186" o:spid="_x0000_s186" coordsize="137,299" path="m66,l87,l73,69l137,69l134,88l69,88l42,224hdc40,237,38,247,39,255hdc39,263,41,269,45,273hdc50,277,57,279,67,279hdc71,279,76,279,81,278hdc87,277,91,276,95,274l95,293hdc90,295,84,296,77,297hdc71,298,64,299,58,299hdc40,299,28,294,22,283hdc15,273,14,258,18,237l48,88l,88l3,69l52,69l66,l66,xe" style="position:absolute;&#10;left:17680;&#10;top:3155;&#10;width:137;&#10;height:299;" fillcolor="#595959" stroked="f" strokeweight="0.0pt">
                  <v:stroke color="#000000"/>
                </v:shape>
                <v:shape type="#_x0000_t0" id="曲线 187" o:spid="_x0000_s187" coordsize="110,227" path="m110,l110,18l84,25hdc70,33,58,44,48,59hdc37,74,30,91,26,111hdc23,130,23,147,27,162hdc31,177,39,188,50,196hdc61,204,74,208,90,208l110,203l110,221l86,227hdc65,227,48,222,34,213hdc20,204,11,190,5,173hdc0,155,,134,4,111hdc9,87,18,66,30,49hdc42,31,57,18,75,8l110,l110,xe" style="position:absolute;&#10;left:17809;&#10;top:3226;&#10;width:110;&#10;height:227;" fillcolor="#595959" stroked="f" strokeweight="0.0pt">
                  <v:stroke color="#000000"/>
                </v:shape>
                <v:shape type="#_x0000_t0" id="曲线 188" o:spid="_x0000_s188" coordsize="109,227" path="m23,hdc44,,61,4,75,14hdc89,23,98,37,104,54hdc109,72,109,93,105,116hdc100,140,91,161,79,178hdc67,196,51,209,34,219l,227l,208l25,201hdc39,194,52,182,62,168hdc72,153,79,136,82,116hdc86,97,86,80,82,65hdc78,50,70,39,59,31hdc48,23,35,19,19,19l,24l,5l23,l23,xe" style="position:absolute;&#10;left:17919;&#10;top:3221;&#10;width:109;&#10;height:227;" fillcolor="#595959" stroked="f" strokeweight="0.0pt">
                  <v:stroke color="#000000"/>
                </v:shape>
                <v:shape type="#_x0000_t0" id="曲线 189" o:spid="_x0000_s189" coordsize="357,229" path="m144,hdc159,,172,4,183,13hdc193,21,199,33,202,49l203,49hdc213,35,227,23,243,14hdc258,4,276,,295,hdc309,,321,3,331,9hdc341,15,348,24,353,36hdc357,48,357,62,354,77l324,229l303,229l332,84hdc336,64,334,48,325,37hdc317,25,305,19,288,19hdc274,19,261,23,248,29hdc236,36,225,46,216,58hdc207,70,201,83,198,98l172,229l151,229l180,83hdc184,64,182,48,174,36hdc166,25,153,19,136,19hdc123,19,111,23,98,30hdc85,37,74,46,65,59hdc56,71,50,84,47,98l21,229l,229l45,4l65,4l57,45l57,45hdc67,32,80,21,95,13hdc111,4,127,,144,l144,xe" style="position:absolute;&#10;left:18046;&#10;top:3221;&#10;width:357;&#10;height:229;" fillcolor="#595959" stroked="f" strokeweight="0.0pt">
                  <v:stroke color="#000000"/>
                </v:shape>
                <v:shape type="#_x0000_t0" id="曲线 190" o:spid="_x0000_s190" coordsize="97,137" path="m97,l97,18l51,30hdc37,39,28,51,25,68hdc21,83,24,96,33,105hdc43,114,56,118,73,118l97,113l97,130l64,137hdc50,137,38,135,28,129hdc17,123,10,115,5,105hdc0,95,,82,2,69hdc5,55,11,42,21,31hdc31,21,43,12,57,7l97,l97,xe" style="position:absolute;&#10;left:18444;&#10;top:3316;&#10;width:97;&#10;height:137;" fillcolor="#595959" stroked="f" strokeweight="0.0pt">
                  <v:stroke color="#000000"/>
                </v:shape>
                <v:shape type="#_x0000_t0" id="曲线 191" o:spid="_x0000_s191" coordsize="57,47" path="m57,l57,18l47,21hdc34,27,22,36,11,47l,33hdc12,20,26,10,42,3l57,l57,xe" style="position:absolute;&#10;left:18484;&#10;top:3229;&#10;width:57;&#10;height:47;" fillcolor="#595959" stroked="f" strokeweight="0.0pt">
                  <v:stroke color="#000000"/>
                </v:shape>
                <v:shape type="#_x0000_t0" id="曲线 192" o:spid="_x0000_s192" coordsize="107,229" path="m37,hdc53,,66,3,77,9hdc88,15,96,24,101,36hdc106,48,107,62,104,78l74,229l53,229l61,191l60,191hdc50,203,37,213,21,221l,226l,208l17,205hdc30,199,42,191,51,181hdc60,172,66,161,68,150l73,128hdc66,123,57,119,45,116hdc33,113,20,111,6,111l,113l,95l9,93hdc22,93,35,95,46,97hdc58,100,68,104,77,108l82,80hdc85,68,84,56,81,47hdc77,38,71,31,63,26hdc55,22,45,19,33,19l,27l,8l37,l37,xe" style="position:absolute;&#10;left:18541;&#10;top:3221;&#10;width:107;&#10;height:229;" fillcolor="#595959" stroked="f" strokeweight="0.0pt">
                  <v:stroke color="#000000"/>
                </v:shape>
                <v:shape type="#_x0000_t0" id="曲线 193" o:spid="_x0000_s193" coordsize="137,299" path="m66,l87,l73,69l137,69l134,88l69,88l42,224hdc40,237,38,247,39,255hdc39,263,41,269,45,273hdc50,277,57,279,67,279hdc71,279,76,279,81,278hdc87,277,91,276,95,274l95,293hdc90,295,84,296,77,297hdc71,298,64,299,58,299hdc40,299,28,294,22,283hdc15,273,14,258,18,237l48,88l,88l3,69l52,69l66,l66,xe" style="position:absolute;&#10;left:18680;&#10;top:3155;&#10;width:137;&#10;height:299;" fillcolor="#595959" stroked="f" strokeweight="0.0pt">
                  <v:stroke color="#000000"/>
                </v:shape>
                <v:shape type="#_x0000_t0" id="曲线 194" o:spid="_x0000_s194" coordsize="66,225" path="m45,l66,l21,225l,225l45,l45,xe" style="position:absolute;&#10;left:18832;&#10;top:3225;&#10;width:66;&#10;height:225;" fillcolor="#595959" stroked="f" strokeweight="0.0pt">
                  <v:stroke color="#000000"/>
                </v:shape>
                <v:shape type="#_x0000_t0" id="曲线 195" o:spid="_x0000_s195" coordsize="35,34" path="m21,hdc26,,29,1,32,5hdc35,8,35,12,34,17hdc33,22,31,26,27,29hdc23,32,19,34,14,34hdc9,34,5,32,3,29hdc0,25,,21,0,17hdc1,12,4,8,8,5hdc11,1,16,,21,l21,xe" style="position:absolute;&#10;left:18882;&#10;top:3147;&#10;width:35;&#10;height:34;" fillcolor="#595959" stroked="f" strokeweight="0.0pt">
                  <v:stroke color="#000000"/>
                </v:shape>
                <v:shape type="#_x0000_t0" id="曲线 196" o:spid="_x0000_s196" coordsize="110,227" path="m110,l110,18l84,25hdc70,33,58,44,48,59hdc37,74,30,91,26,111hdc23,130,23,147,27,162hdc31,177,39,188,50,196hdc61,204,74,208,90,208l110,203l110,221l86,227hdc65,227,48,222,34,213hdc20,204,11,190,5,173hdc0,155,,134,4,111hdc9,87,18,66,30,49hdc42,31,57,18,75,8l110,l110,xe" style="position:absolute;&#10;left:18929;&#10;top:3226;&#10;width:110;&#10;height:227;" fillcolor="#595959" stroked="f" strokeweight="0.0pt">
                  <v:stroke color="#000000"/>
                </v:shape>
                <v:shape type="#_x0000_t0" id="曲线 197" o:spid="_x0000_s197" coordsize="109,227" path="m23,hdc44,,61,4,75,14hdc89,23,98,37,104,54hdc109,72,109,93,105,116hdc100,140,91,161,79,178hdc67,196,51,209,34,219l,227l,208l25,201hdc39,194,52,182,62,168hdc72,153,79,136,82,116hdc86,97,86,80,82,65hdc78,50,70,39,59,31hdc48,23,35,19,19,19l,24l,5l23,l23,xe" style="position:absolute;&#10;left:19039;&#10;top:3221;&#10;width:109;&#10;height:227;" fillcolor="#595959" stroked="f" strokeweight="0.0pt">
                  <v:stroke color="#000000"/>
                </v:shape>
                <v:shape type="#_x0000_t0" id="曲线 198" o:spid="_x0000_s198" coordsize="213,229" path="m148,hdc163,,176,3,186,9hdc197,15,204,25,208,36hdc213,48,213,62,210,78l180,229l158,229l187,85hdc191,65,189,49,181,37hdc173,25,160,19,142,19hdc128,19,115,23,101,30hdc87,37,76,47,66,59hdc56,71,50,84,47,98l21,229l,229l44,4l65,4l56,46l57,46hdc67,33,80,22,97,13hdc114,4,131,,148,l148,xe" style="position:absolute;&#10;left:19166;&#10;top:3221;&#10;width:213;&#10;height:229;" fillcolor="#595959" stroked="f" strokeweight="0.0pt">
                  <v:stroke color="#000000"/>
                </v:shape>
                <w10:anchorLock/>
              </v:group>
            </w:pict>
          </mc:Fallback>
        </mc:AlternateContent>
      </w:r>
    </w:p>
    <w:p>
      <w:pPr>
        <w:spacing w:after="101" w:line="427" w:lineRule="auto"/>
        <w:ind w:left="2240" w:firstLine="0"/>
        <w:jc w:val="left"/>
      </w:pPr>
      <w:r>
        <w:rPr>
          <w:color w:val="595959"/>
        </w:rPr>
        <w:t xml:space="preserve">Gustavo A. Madero, Mexico City, Mexico | luisantoniocg@outlook.com | +52 55 7479 7052 </w:t>
      </w:r>
      <w:r>
        <w:rPr>
          <w:color w:val="2E75B6"/>
        </w:rPr>
        <w:t>linkedin.com/in/luis-antonio-canales-guerrero-b3565b280 | github.com/Luisantonio3005</w:t>
      </w:r>
    </w:p>
    <w:p>
      <w:pPr>
        <w:pStyle w:val="1"/>
        <w:ind w:left="0"/>
      </w:pPr>
      <w:r>
        <w:t>PROFESSIONAL PROFILE</w:t>
      </w:r>
    </w:p>
    <w:p>
      <w:pPr>
        <w:spacing w:after="207" w:line="259" w:lineRule="auto"/>
        <w:ind w:left="0" w:right="-55" w:firstLine="0"/>
        <w:jc w:val="left"/>
      </w:pPr>
      <w:r>
        <w:rPr>
          <w:sz w:val="22"/>
        </w:rPr>
        <mc:AlternateContent>
          <mc:Choice Requires="wps">
            <w:drawing>
              <wp:inline distT="0" distB="0" distL="114298" distR="114298">
                <wp:extent cx="12903202" cy="25399"/>
                <wp:effectExtent l="0" t="0" r="0" b="0"/>
                <wp:docPr id="199" name="Combinación 19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00" name="Combinación 200"/>
                      <wpg:cNvGrpSpPr/>
                      <wpg:grpSpPr>
                        <a:xfrm rot="0">
                          <a:off x="0" y="0"/>
                          <a:ext cx="12903202" cy="25399"/>
                          <a:chOff x="0" y="0"/>
                          <a:chExt cx="12903202" cy="2539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01" name="曲线 201"/>
                        <wps:cNvSpPr/>
                        <wps:spPr>
                          <a:xfrm rot="0">
                            <a:off x="0" y="0"/>
                            <a:ext cx="12903202" cy="2539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ción 202" o:spid="_x0000_s202" coordorigin="2170,6519" coordsize="20320,39" style="width:1016.0001pt;&#10;height:1.9999999pt;">
                <v:shape type="#_x0000_t0" id="曲线 203" o:spid="_x0000_s203" coordsize="20320,39" path="m,l20320,l20320,39l,39l,e" style="position:absolute;&#10;left:2170;&#10;top:6519;&#10;width:20320;&#10;height:40;" fillcolor="#1F4E79" stroked="t" strokeweight="0.0pt">
                  <v:stroke color="#000000"/>
                </v:shape>
              </v:group>
            </w:pict>
          </mc:Fallback>
        </mc:AlternateContent>
      </w:r>
    </w:p>
    <w:p>
      <w:pPr>
        <w:spacing w:after="51"/>
      </w:pPr>
      <w:r>
        <w:t>Student of Information and Communication Technology Engineering (ITICS) with a solid technical background in Defensive Cybersecurity, Network Infrastructure, and Cloud Computing. I hold certifications from industry leaders (Cisco, Microsoft, Google, Government of Mexico) that validate my technical competencies.</w:t>
      </w:r>
    </w:p>
    <w:p>
      <w:pPr>
        <w:spacing w:after="53"/>
      </w:pPr>
      <w:r>
        <w:t>My approach focuses on defense in depth, combining offensive and defensive security knowledge to implement robust solutions. Practical experience applying Python and Artificial Intelligence to strengthen organizational security posture.</w:t>
      </w:r>
    </w:p>
    <w:p>
      <w:pPr>
        <w:spacing w:after="489"/>
      </w:pPr>
      <w:r>
        <w:t>Core competencies: Security incident management, secure network architecture, Linux/Windows systems administration, applied cryptography, cloud security (Azure), and incident response.</w:t>
      </w:r>
    </w:p>
    <w:p>
      <w:pPr>
        <w:pStyle w:val="1"/>
        <w:ind w:left="0"/>
      </w:pPr>
      <w:r>
        <w:t>EDUCATION</w:t>
      </w:r>
    </w:p>
    <w:p>
      <w:pPr>
        <w:spacing w:after="210" w:line="259" w:lineRule="auto"/>
        <w:ind w:left="0" w:right="-55" w:firstLine="0"/>
        <w:jc w:val="left"/>
      </w:pPr>
      <w:r>
        <w:rPr>
          <w:sz w:val="22"/>
        </w:rPr>
        <mc:AlternateContent>
          <mc:Choice Requires="wps">
            <w:drawing>
              <wp:inline distT="0" distB="0" distL="114298" distR="114298">
                <wp:extent cx="12903202" cy="25399"/>
                <wp:effectExtent l="0" t="0" r="0" b="0"/>
                <wp:docPr id="204" name="Combinación 20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05" name="Combinación 205"/>
                      <wpg:cNvGrpSpPr/>
                      <wpg:grpSpPr>
                        <a:xfrm rot="0">
                          <a:off x="0" y="0"/>
                          <a:ext cx="12903202" cy="25399"/>
                          <a:chOff x="0" y="0"/>
                          <a:chExt cx="12903202" cy="2539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06" name="曲线 206"/>
                        <wps:cNvSpPr/>
                        <wps:spPr>
                          <a:xfrm rot="0">
                            <a:off x="0" y="1"/>
                            <a:ext cx="12903202" cy="2539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9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ción 207" o:spid="_x0000_s207" coordorigin="2160,12330" coordsize="20320,39" style="width:1016.0001pt;&#10;height:1.9999999pt;">
                <v:shape type="#_x0000_t0" id="曲线 208" o:spid="_x0000_s208" coordsize="20320,39" path="m,l20320,l20320,39l,39l,e" style="position:absolute;&#10;left:2160;&#10;top:12330;&#10;width:20320;&#10;height:39;" fillcolor="#1F4E79" stroked="t" strokeweight="0.0pt">
                  <v:stroke color="#000000"/>
                </v:shape>
              </v:group>
            </w:pict>
          </mc:Fallback>
        </mc:AlternateContent>
      </w:r>
    </w:p>
    <w:p>
      <w:pPr>
        <w:pStyle w:val="2"/>
        <w:ind w:left="0"/>
      </w:pPr>
      <w:r>
        <w:t>B.Eng. in Information and Communication Technologies (ITICS)</w:t>
      </w:r>
    </w:p>
    <w:p>
      <w:pPr>
        <w:numPr>
          <w:ilvl w:val="0"/>
          <w:numId w:val="1"/>
        </w:numPr>
        <w:ind w:left="825" w:hanging="280"/>
      </w:pPr>
      <w:r>
        <w:t>Specialization in network infrastructure, cybersecurity, and distributed systems</w:t>
      </w:r>
    </w:p>
    <w:p>
      <w:pPr>
        <w:numPr>
          <w:ilvl w:val="0"/>
          <w:numId w:val="1"/>
        </w:numPr>
        <w:ind w:left="825" w:hanging="280"/>
      </w:pPr>
      <w:r>
        <w:t>Practical projects: secure networks, virtualization, and security scripting</w:t>
      </w:r>
    </w:p>
    <w:p>
      <w:pPr>
        <w:numPr>
          <w:ilvl w:val="0"/>
          <w:numId w:val="1"/>
        </w:numPr>
        <w:ind w:left="825" w:hanging="280"/>
      </w:pPr>
      <w:r>
        <w:t>Active member of the CRITLA Robotics Club – amateur RC minizumo competitions</w:t>
      </w:r>
    </w:p>
    <w:p>
      <w:pPr>
        <w:numPr>
          <w:ilvl w:val="0"/>
          <w:numId w:val="1"/>
        </w:numPr>
        <w:spacing w:after="562"/>
        <w:ind w:left="825" w:hanging="280"/>
      </w:pPr>
      <w:r>
        <w:t>Labs on TryHackMe and Hack The Box</w:t>
      </w:r>
    </w:p>
    <w:p>
      <w:pPr>
        <w:pStyle w:val="2"/>
        <w:ind w:left="0"/>
      </w:pPr>
      <w:r>
        <w:t>Technical Professional Baccalaureate in Computer Science</w:t>
      </w:r>
    </w:p>
    <w:p>
      <w:pPr>
        <w:numPr>
          <w:ilvl w:val="0"/>
          <w:numId w:val="2"/>
        </w:numPr>
        <w:ind w:left="825" w:hanging="280"/>
      </w:pPr>
      <w:r>
        <w:t>Technical training in programming, networking, and operating systems</w:t>
      </w:r>
    </w:p>
    <w:p>
      <w:pPr>
        <w:numPr>
          <w:ilvl w:val="0"/>
          <w:numId w:val="2"/>
        </w:numPr>
        <w:ind w:left="825" w:hanging="280"/>
      </w:pPr>
      <w:r>
        <w:t>WER Robotics competitions – representing the institution</w:t>
      </w:r>
    </w:p>
    <w:p>
      <w:pPr>
        <w:numPr>
          <w:ilvl w:val="0"/>
          <w:numId w:val="2"/>
        </w:numPr>
        <w:spacing w:after="202"/>
        <w:ind w:left="825" w:hanging="280"/>
      </w:pPr>
      <w:r>
        <w:t>Automation and computer security projects</w:t>
      </w:r>
    </w:p>
    <w:p>
      <w:pPr>
        <w:pStyle w:val="1"/>
        <w:ind w:left="0"/>
      </w:pPr>
      <w:r>
        <w:t>TECHNICAL CERTIFICATIONS</w:t>
      </w:r>
    </w:p>
    <w:p>
      <w:pPr>
        <w:spacing w:after="207" w:line="259" w:lineRule="auto"/>
        <w:ind w:left="0" w:right="-55" w:firstLine="0"/>
        <w:jc w:val="left"/>
      </w:pPr>
      <w:r>
        <w:rPr>
          <w:sz w:val="22"/>
        </w:rPr>
        <mc:AlternateContent>
          <mc:Choice Requires="wps">
            <w:drawing>
              <wp:inline distT="0" distB="0" distL="114298" distR="114298">
                <wp:extent cx="12903202" cy="25399"/>
                <wp:effectExtent l="0" t="0" r="0" b="0"/>
                <wp:docPr id="209" name="Combinación 20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10" name="Combinación 210"/>
                      <wpg:cNvGrpSpPr/>
                      <wpg:grpSpPr>
                        <a:xfrm rot="0">
                          <a:off x="0" y="0"/>
                          <a:ext cx="12903202" cy="25399"/>
                          <a:chOff x="0" y="0"/>
                          <a:chExt cx="12903202" cy="2539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11" name="曲线 211"/>
                        <wps:cNvSpPr/>
                        <wps:spPr>
                          <a:xfrm rot="0">
                            <a:off x="0" y="0"/>
                            <a:ext cx="12903202" cy="2539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ción 212" o:spid="_x0000_s212" coordorigin="2170,19606" coordsize="20320,39" style="width:1016.0001pt;&#10;height:1.9999999pt;">
                <v:shape type="#_x0000_t0" id="曲线 213" o:spid="_x0000_s213" coordsize="20320,39" path="m,l20320,l20320,40l,40l,e" style="position:absolute;&#10;left:2170;&#10;top:19606;&#10;width:20320;&#10;height:40;" fillcolor="#1F4E79" stroked="t" strokeweight="0.0pt">
                  <v:stroke color="#000000"/>
                </v:shape>
              </v:group>
            </w:pict>
          </mc:Fallback>
        </mc:AlternateContent>
      </w:r>
    </w:p>
    <w:p>
      <w:r>
        <w:t>Cisco Networking Academy</w:t>
      </w:r>
    </w:p>
    <w:p>
      <w:pPr>
        <w:numPr>
          <w:ilvl w:val="0"/>
          <w:numId w:val="3"/>
        </w:numPr>
        <w:ind w:left="825" w:hanging="280"/>
      </w:pPr>
      <w:r>
        <w:t>CCNA (Cisco Certified Network Associate) – Complete</w:t>
      </w:r>
    </w:p>
    <w:p>
      <w:pPr>
        <w:numPr>
          <w:ilvl w:val="0"/>
          <w:numId w:val="3"/>
        </w:numPr>
        <w:ind w:left="825" w:hanging="280"/>
      </w:pPr>
      <w:r>
        <w:t>Python Essentials 1</w:t>
      </w:r>
    </w:p>
    <w:p>
      <w:pPr>
        <w:numPr>
          <w:ilvl w:val="0"/>
          <w:numId w:val="3"/>
        </w:numPr>
        <w:spacing w:after="545"/>
        <w:ind w:left="825" w:hanging="280"/>
      </w:pPr>
      <w:r>
        <w:t>Introduction to Cybersecurity</w:t>
      </w:r>
    </w:p>
    <w:p>
      <w:r>
        <w:t>Google &amp; Coursera</w:t>
      </w:r>
    </w:p>
    <w:p>
      <w:pPr>
        <w:numPr>
          <w:ilvl w:val="0"/>
          <w:numId w:val="3"/>
        </w:numPr>
        <w:ind w:left="825" w:hanging="280"/>
      </w:pPr>
      <w:r>
        <w:t>Foundations of Cybersecurity (Google)</w:t>
      </w:r>
    </w:p>
    <w:p>
      <w:pPr>
        <w:numPr>
          <w:ilvl w:val="0"/>
          <w:numId w:val="3"/>
        </w:numPr>
        <w:ind w:left="825" w:hanging="280"/>
      </w:pPr>
      <w:r>
        <w:t>Introduction to Generative AI (Google)</w:t>
      </w:r>
    </w:p>
    <w:p>
      <w:pPr>
        <w:numPr>
          <w:ilvl w:val="0"/>
          <w:numId w:val="3"/>
        </w:numPr>
        <w:spacing w:after="540"/>
        <w:ind w:left="825" w:hanging="280"/>
      </w:pPr>
      <w:r>
        <w:t>Introduction to AI for Cybersecurity (Coursera / Johns Hopkins University)</w:t>
      </w:r>
    </w:p>
    <w:p>
      <w:r>
        <w:t>Microsoft</w:t>
      </w:r>
    </w:p>
    <w:p>
      <w:pPr>
        <w:numPr>
          <w:ilvl w:val="0"/>
          <w:numId w:val="3"/>
        </w:numPr>
        <w:spacing w:after="541"/>
        <w:ind w:left="825" w:hanging="280"/>
      </w:pPr>
      <w:r>
        <w:t>Eduit – Evaluasí ECM0358 Foundations of Generative AI</w:t>
      </w:r>
    </w:p>
    <w:p>
      <w:r>
        <w:t>Government of Mexico (CONOCER)</w:t>
      </w:r>
    </w:p>
    <w:p>
      <w:pPr>
        <w:numPr>
          <w:ilvl w:val="0"/>
          <w:numId w:val="3"/>
        </w:numPr>
        <w:spacing w:after="541"/>
        <w:ind w:left="825" w:hanging="280"/>
      </w:pPr>
      <w:r>
        <w:t>Intermediate Python – Labor competency standard certification</w:t>
      </w:r>
    </w:p>
    <w:p>
      <w:r>
        <w:t>Other Certifications</w:t>
      </w:r>
    </w:p>
    <w:p>
      <w:pPr>
        <w:numPr>
          <w:ilvl w:val="0"/>
          <w:numId w:val="3"/>
        </w:numPr>
        <w:ind w:left="825" w:hanging="280"/>
      </w:pPr>
      <w:r>
        <w:t>Cybersecurity Awareness – LinkedIn Learning</w:t>
      </w:r>
    </w:p>
    <w:p>
      <w:pPr>
        <w:numPr>
          <w:ilvl w:val="0"/>
          <w:numId w:val="3"/>
        </w:numPr>
        <w:ind w:left="825" w:hanging="280"/>
      </w:pPr>
      <w:r>
        <w:t>Introduction to Cybersecurity – ISC</w:t>
      </w:r>
      <w:r>
        <w:rPr>
          <w:sz w:val="62"/>
          <w:vertAlign w:val="superscript"/>
        </w:rPr>
        <w:t>²</w:t>
      </w:r>
    </w:p>
    <w:p>
      <w:pPr>
        <w:numPr>
          <w:ilvl w:val="0"/>
          <w:numId w:val="3"/>
        </w:numPr>
        <w:spacing w:after="208"/>
        <w:ind w:left="825" w:hanging="280"/>
      </w:pPr>
      <w:r>
        <w:t>MAPS Disruptivo</w:t>
      </w:r>
    </w:p>
    <w:p>
      <w:pPr>
        <w:pStyle w:val="1"/>
        <w:ind w:left="0"/>
      </w:pPr>
      <w:r>
        <w:t>PROJECTS&amp;PRACTICAL EXPERIENCE</w:t>
      </w:r>
    </w:p>
    <w:p>
      <w:pPr>
        <w:spacing w:after="250" w:line="259" w:lineRule="auto"/>
        <w:ind w:left="0" w:right="-55" w:firstLine="0"/>
        <w:jc w:val="left"/>
      </w:pPr>
      <w:r>
        <w:rPr>
          <w:sz w:val="22"/>
        </w:rPr>
        <mc:AlternateContent>
          <mc:Choice Requires="wps">
            <w:drawing>
              <wp:inline distT="0" distB="0" distL="114298" distR="114298">
                <wp:extent cx="12903202" cy="25399"/>
                <wp:effectExtent l="0" t="0" r="0" b="0"/>
                <wp:docPr id="214" name="Combinación 21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15" name="Combinación 215"/>
                      <wpg:cNvGrpSpPr/>
                      <wpg:grpSpPr>
                        <a:xfrm rot="0">
                          <a:off x="0" y="0"/>
                          <a:ext cx="12903202" cy="25399"/>
                          <a:chOff x="0" y="0"/>
                          <a:chExt cx="12903202" cy="2539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16" name="曲线 216"/>
                        <wps:cNvSpPr/>
                        <wps:spPr>
                          <a:xfrm rot="0">
                            <a:off x="0" y="0"/>
                            <a:ext cx="12903202" cy="2539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ción 217" o:spid="_x0000_s217" coordorigin="2170,5282" coordsize="20320,39" style="width:1016.0001pt;&#10;height:1.9999999pt;">
                <v:shape type="#_x0000_t0" id="曲线 218" o:spid="_x0000_s218" coordsize="20320,39" path="m,l20320,l20320,40l,40l,e" style="position:absolute;&#10;left:2170;&#10;top:5282;&#10;width:20320;&#10;height:40;" fillcolor="#1F4E79" stroked="t" strokeweight="0.0pt">
                  <v:stroke color="#000000"/>
                </v:shape>
              </v:group>
            </w:pict>
          </mc:Fallback>
        </mc:AlternateContent>
      </w:r>
    </w:p>
    <w:p>
      <w:pPr>
        <w:pStyle w:val="2"/>
        <w:ind w:left="0"/>
      </w:pPr>
      <w:r>
        <w:t>Secure LAN Network Implementation</w:t>
      </w:r>
    </w:p>
    <w:p>
      <w:pPr>
        <w:spacing w:after="76"/>
      </w:pPr>
      <w:r>
        <w:t>Full design and configuration of enterprise local network infrastructure with a focus on defensive security:</w:t>
      </w:r>
    </w:p>
    <w:p>
      <w:pPr>
        <w:ind w:left="555"/>
      </w:pPr>
      <w:r>
        <w:rPr>
          <w:sz w:val="62"/>
          <w:vertAlign w:val="superscript"/>
        </w:rPr>
        <w:t xml:space="preserve">• </w:t>
      </w:r>
      <w:r>
        <w:t>VLAN segmentation (802.</w:t>
      </w:r>
      <w:r>
        <w:rPr>
          <w:vertAlign w:val="superscript"/>
        </w:rPr>
        <w:footnoteReference w:id="2"/>
      </w:r>
      <w:r>
        <w:t>Q) for traffic isolation by department</w:t>
      </w:r>
    </w:p>
    <w:p>
      <w:pPr>
        <w:ind w:left="555"/>
      </w:pPr>
      <w:r>
        <w:rPr>
          <w:sz w:val="62"/>
          <w:vertAlign w:val="superscript"/>
        </w:rPr>
        <w:footnoteReference w:id="3"/>
      </w:r>
      <w:r>
        <w:rPr>
          <w:sz w:val="62"/>
          <w:vertAlign w:val="superscript"/>
        </w:rPr>
        <w:t xml:space="preserve"> </w:t>
      </w:r>
      <w:r>
        <w:t>ACL-based access control for filtering unauthorized traffic</w:t>
      </w:r>
    </w:p>
    <w:p>
      <w:pPr>
        <w:ind w:left="555"/>
      </w:pPr>
      <w:r>
        <w:rPr>
          <w:sz w:val="62"/>
          <w:vertAlign w:val="superscript"/>
        </w:rPr>
        <w:footnoteReference w:id="4"/>
      </w:r>
      <w:r>
        <w:rPr>
          <w:sz w:val="62"/>
          <w:vertAlign w:val="superscript"/>
        </w:rPr>
        <w:t xml:space="preserve"> </w:t>
      </w:r>
      <w:r>
        <w:t>DHCP and DNS services with redundancy configuration</w:t>
      </w:r>
    </w:p>
    <w:p>
      <w:pPr>
        <w:ind w:left="555"/>
      </w:pPr>
      <w:r>
        <w:rPr>
          <w:sz w:val="62"/>
          <w:vertAlign w:val="superscript"/>
        </w:rPr>
        <w:footnoteReference w:id="5"/>
      </w:r>
      <w:r>
        <w:rPr>
          <w:sz w:val="62"/>
          <w:vertAlign w:val="superscript"/>
        </w:rPr>
        <w:t xml:space="preserve"> </w:t>
      </w:r>
      <w:r>
        <w:t>Cisco device hardening: service disabling, banners, and authentication</w:t>
      </w:r>
    </w:p>
    <w:p>
      <w:pPr>
        <w:ind w:left="555"/>
      </w:pPr>
      <w:r>
        <w:rPr>
          <w:sz w:val="62"/>
          <w:vertAlign w:val="superscript"/>
        </w:rPr>
        <w:footnoteReference w:id="6"/>
      </w:r>
      <w:r>
        <w:rPr>
          <w:sz w:val="62"/>
          <w:vertAlign w:val="superscript"/>
        </w:rPr>
        <w:t xml:space="preserve"> </w:t>
      </w:r>
      <w:r>
        <w:t>Static and inter-VLAN routing configuration for controlled communication</w:t>
      </w:r>
    </w:p>
    <w:p>
      <w:pPr>
        <w:spacing w:after="1030" w:line="259" w:lineRule="auto"/>
        <w:ind w:left="27" w:right="-37" w:firstLine="0"/>
        <w:jc w:val="left"/>
      </w:pPr>
      <w:r>
        <w:drawing>
          <wp:inline distT="0" distB="0" distL="0" distR="0">
            <wp:extent cx="12810745" cy="496823"/>
            <wp:effectExtent l="0" t="0" r="0" b="0"/>
            <wp:docPr id="219" name="Imágenes 21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21" name="Imágenes 22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10745" cy="49682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left="0"/>
      </w:pPr>
      <w:r>
        <w:t>Virtual Infrastructure on Microsoft Azure</w:t>
      </w:r>
    </w:p>
    <w:p>
      <w:pPr>
        <w:spacing w:after="56"/>
      </w:pPr>
      <w:r>
        <w:t>Deployment of an enterprise cloud environment following the shared responsibility model:</w:t>
      </w:r>
    </w:p>
    <w:p>
      <w:pPr>
        <w:ind w:left="555"/>
      </w:pPr>
      <w:r>
        <w:rPr>
          <w:sz w:val="62"/>
          <w:vertAlign w:val="superscript"/>
        </w:rPr>
        <w:footnoteReference w:id="7"/>
      </w:r>
      <w:r>
        <w:rPr>
          <w:sz w:val="62"/>
          <w:vertAlign w:val="superscript"/>
        </w:rPr>
        <w:t xml:space="preserve"> </w:t>
      </w:r>
      <w:r>
        <w:t>VM deployment with Windows Server and Linux</w:t>
      </w:r>
    </w:p>
    <w:p>
      <w:pPr>
        <w:ind w:left="555"/>
      </w:pPr>
      <w:r>
        <w:rPr>
          <w:sz w:val="62"/>
          <w:vertAlign w:val="superscript"/>
        </w:rPr>
        <w:footnoteReference w:id="8"/>
      </w:r>
      <w:r>
        <w:rPr>
          <w:sz w:val="62"/>
          <w:vertAlign w:val="superscript"/>
        </w:rPr>
        <w:t xml:space="preserve"> </w:t>
      </w:r>
      <w:r>
        <w:t>Virtual network architecture: Virtual Networks, subnets, and NSGs</w:t>
      </w:r>
    </w:p>
    <w:p>
      <w:pPr>
        <w:ind w:left="555"/>
      </w:pPr>
      <w:r>
        <w:rPr>
          <w:sz w:val="62"/>
          <w:vertAlign w:val="superscript"/>
        </w:rPr>
        <w:footnoteReference w:id="9"/>
      </w:r>
      <w:r>
        <w:rPr>
          <w:sz w:val="62"/>
          <w:vertAlign w:val="superscript"/>
        </w:rPr>
        <w:t xml:space="preserve"> </w:t>
      </w:r>
      <w:r>
        <w:t>Azure Active Directory, RBAC, and compliance policies</w:t>
      </w:r>
    </w:p>
    <w:p>
      <w:pPr>
        <w:ind w:left="555"/>
      </w:pPr>
      <w:r>
        <w:rPr>
          <w:sz w:val="62"/>
          <w:vertAlign w:val="superscript"/>
        </w:rPr>
        <w:footnoteReference w:id="10"/>
      </w:r>
      <w:r>
        <w:rPr>
          <w:sz w:val="62"/>
          <w:vertAlign w:val="superscript"/>
        </w:rPr>
        <w:t xml:space="preserve"> </w:t>
      </w:r>
      <w:r>
        <w:t>Azure Security Center for continuous security posture monitoring</w:t>
      </w:r>
    </w:p>
    <w:p>
      <w:pPr>
        <w:numPr>
          <w:ilvl w:val="0"/>
          <w:numId w:val="4"/>
        </w:numPr>
        <w:ind w:left="825" w:hanging="280"/>
      </w:pPr>
      <w:r>
        <w:t>Azure Backup, Site Recovery, and business continuity strategies</w:t>
      </w:r>
    </w:p>
    <w:p>
      <w:pPr>
        <w:numPr>
          <w:ilvl w:val="0"/>
          <w:numId w:val="4"/>
        </w:numPr>
        <w:spacing w:after="602"/>
        <w:ind w:left="825" w:hanging="280"/>
      </w:pPr>
      <w:r>
        <w:t>MFA, Conditional Access, and Privileged Identity Management (PIM)</w:t>
      </w:r>
    </w:p>
    <w:p>
      <w:pPr>
        <w:pStyle w:val="2"/>
        <w:ind w:left="0"/>
      </w:pPr>
      <w:r>
        <w:t>Security Automation with Python &amp; AI</w:t>
      </w:r>
    </w:p>
    <w:p>
      <w:pPr>
        <w:numPr>
          <w:ilvl w:val="0"/>
          <w:numId w:val="5"/>
        </w:numPr>
        <w:ind w:left="825" w:hanging="280"/>
      </w:pPr>
      <w:r>
        <w:t>Python scripts for parsing, normalization, and analysis of security logs</w:t>
      </w:r>
    </w:p>
    <w:p>
      <w:pPr>
        <w:numPr>
          <w:ilvl w:val="0"/>
          <w:numId w:val="5"/>
        </w:numPr>
        <w:ind w:left="825" w:hanging="280"/>
      </w:pPr>
      <w:r>
        <w:t>Basic ML algorithms for anomaly detection and suspicious pattern identification</w:t>
      </w:r>
    </w:p>
    <w:p>
      <w:pPr>
        <w:numPr>
          <w:ilvl w:val="0"/>
          <w:numId w:val="5"/>
        </w:numPr>
        <w:ind w:left="825" w:hanging="280"/>
      </w:pPr>
      <w:r>
        <w:t>Automated playbooks for common incident response</w:t>
      </w:r>
    </w:p>
    <w:p>
      <w:pPr>
        <w:numPr>
          <w:ilvl w:val="0"/>
          <w:numId w:val="5"/>
        </w:numPr>
        <w:spacing w:after="600"/>
        <w:ind w:left="825" w:hanging="280"/>
      </w:pPr>
      <w:r>
        <w:t>Use of LLMs for vulnerability analysis and technical report generation</w:t>
      </w:r>
    </w:p>
    <w:p>
      <w:pPr>
        <w:pStyle w:val="2"/>
        <w:ind w:left="0"/>
      </w:pPr>
      <w:r>
        <w:t>CRITLA Robotics Club – ITLA</w:t>
      </w:r>
    </w:p>
    <w:p>
      <w:pPr>
        <w:numPr>
          <w:ilvl w:val="0"/>
          <w:numId w:val="6"/>
        </w:numPr>
        <w:ind w:left="825" w:hanging="280"/>
      </w:pPr>
      <w:r>
        <w:t>Design and programming of RC minizumo robots for amateur robotics competitions</w:t>
      </w:r>
    </w:p>
    <w:p>
      <w:pPr>
        <w:numPr>
          <w:ilvl w:val="0"/>
          <w:numId w:val="6"/>
        </w:numPr>
        <w:ind w:left="825" w:hanging="280"/>
      </w:pPr>
      <w:r>
        <w:t>Development of amateur line-follower robots: circuit design, IR sensor calibration, and control logic</w:t>
      </w:r>
    </w:p>
    <w:p>
      <w:pPr>
        <w:numPr>
          <w:ilvl w:val="0"/>
          <w:numId w:val="6"/>
        </w:numPr>
        <w:ind w:left="825" w:hanging="280"/>
      </w:pPr>
      <w:r>
        <w:t>Arduino (C/C++) programming for minizumo control: combat logic, sensor reading, and motor control</w:t>
      </w:r>
    </w:p>
    <w:p>
      <w:pPr>
        <w:numPr>
          <w:ilvl w:val="0"/>
          <w:numId w:val="6"/>
        </w:numPr>
        <w:ind w:left="825" w:hanging="280"/>
      </w:pPr>
      <w:r>
        <w:t>Integration of sensors (ultrasonic, IR, encoders) and actuators in embedded systems</w:t>
      </w:r>
    </w:p>
    <w:p>
      <w:pPr>
        <w:spacing w:after="510" w:line="259" w:lineRule="auto"/>
        <w:ind w:left="7" w:firstLine="0"/>
        <w:jc w:val="left"/>
        <w:rPr>
          <w:szCs w:val="40"/>
        </w:rPr>
      </w:pPr>
      <w:bookmarkStart w:id="0" w:name="_GoBack"/>
      <w:bookmarkEnd w:id="0"/>
      <w:r>
        <w:rPr>
          <w:szCs w:val="40"/>
        </w:rPr>
        <w:t>Achievements: Medals and recognition representing ITLA at competitions at ESIME Azcapotzalco.</w:t>
      </w:r>
    </w:p>
    <w:p>
      <w:pPr>
        <w:pStyle w:val="1"/>
        <w:ind w:left="0"/>
      </w:pPr>
      <w:r>
        <w:t>SPECIALIZED CYBERSECURITY KNOWLEDGE</w:t>
      </w:r>
    </w:p>
    <w:p>
      <w:pPr>
        <w:numPr>
          <w:ilvl w:val="0"/>
          <w:numId w:val="7"/>
        </w:numPr>
        <w:spacing w:after="56" w:line="259" w:lineRule="auto"/>
        <w:ind w:left="440" w:right="11224" w:hanging="440"/>
        <w:jc w:val="left"/>
      </w:pPr>
      <w:r>
        <w:rPr>
          <w:color w:val="1F4E79"/>
        </w:rPr>
        <w:t xml:space="preserve">Secure Infrastructure &amp; Networks </w:t>
      </w:r>
      <w:r>
        <w:t>Protocols &amp; Standards:</w:t>
      </w:r>
    </w:p>
    <w:p>
      <w:pPr>
        <w:numPr>
          <w:ilvl w:val="1"/>
          <w:numId w:val="7"/>
        </w:numPr>
        <w:ind w:left="545" w:firstLine="560"/>
      </w:pPr>
      <w:r>
        <w:t xml:space="preserve">Wi-Fi: WEP (insecure) </w:t>
      </w:r>
      <w:r>
        <w:rPr>
          <w:sz w:val="62"/>
          <w:vertAlign w:val="superscript"/>
        </w:rPr>
        <w:t xml:space="preserve">→ </w:t>
      </w:r>
      <w:r>
        <w:t xml:space="preserve">WPA </w:t>
      </w:r>
      <w:r>
        <w:rPr>
          <w:sz w:val="62"/>
          <w:vertAlign w:val="superscript"/>
        </w:rPr>
        <w:t xml:space="preserve">→ </w:t>
      </w:r>
      <w:r>
        <w:t xml:space="preserve">WPA2-AES </w:t>
      </w:r>
      <w:r>
        <w:rPr>
          <w:sz w:val="62"/>
          <w:vertAlign w:val="superscript"/>
        </w:rPr>
        <w:t xml:space="preserve">→ </w:t>
      </w:r>
      <w:r>
        <w:t>WPA3 (current standard)</w:t>
      </w:r>
    </w:p>
    <w:p>
      <w:pPr>
        <w:numPr>
          <w:ilvl w:val="1"/>
          <w:numId w:val="7"/>
        </w:numPr>
        <w:ind w:left="545" w:firstLine="560"/>
      </w:pPr>
      <w:r>
        <w:t>TCP/IP, OSI, IPv4/IPv6, subnetting, static and dynamic routing (OSPF, EIGRP)</w:t>
      </w:r>
    </w:p>
    <w:p>
      <w:pPr>
        <w:numPr>
          <w:ilvl w:val="1"/>
          <w:numId w:val="7"/>
        </w:numPr>
        <w:ind w:left="545" w:firstLine="560"/>
      </w:pPr>
      <w:r>
        <w:t>VPN: IPSec, SSL/TLS, WireGuard – encrypted site-to-site and client-to-site communications</w:t>
      </w:r>
    </w:p>
    <w:p>
      <w:pPr>
        <w:numPr>
          <w:ilvl w:val="1"/>
          <w:numId w:val="7"/>
        </w:numPr>
        <w:spacing w:after="73"/>
        <w:ind w:left="545" w:firstLine="560"/>
      </w:pPr>
      <w:r>
        <w:t>VLANs (802.1Q), inter-VLAN routing, Private VLANs, trunking L2/L3 Security:</w:t>
      </w:r>
    </w:p>
    <w:p>
      <w:pPr>
        <w:numPr>
          <w:ilvl w:val="1"/>
          <w:numId w:val="7"/>
        </w:numPr>
        <w:ind w:left="545" w:firstLine="560"/>
      </w:pPr>
      <w:r>
        <w:t>DHCP Snooping, Dynamic ARP Inspection, IP Source Guard</w:t>
      </w:r>
    </w:p>
    <w:p>
      <w:pPr>
        <w:numPr>
          <w:ilvl w:val="1"/>
          <w:numId w:val="7"/>
        </w:numPr>
        <w:ind w:left="545" w:firstLine="560"/>
      </w:pPr>
      <w:r>
        <w:t>STP Security: Root Guard, BPDU Guard; Port Security</w:t>
      </w:r>
    </w:p>
    <w:p>
      <w:pPr>
        <w:numPr>
          <w:ilvl w:val="1"/>
          <w:numId w:val="7"/>
        </w:numPr>
        <w:spacing w:after="582"/>
        <w:ind w:left="545" w:firstLine="560"/>
      </w:pPr>
      <w:r>
        <w:t>Air Gapping for critical systems (ICS/SCADA)</w:t>
      </w:r>
    </w:p>
    <w:p>
      <w:pPr>
        <w:numPr>
          <w:ilvl w:val="0"/>
          <w:numId w:val="7"/>
        </w:numPr>
        <w:spacing w:after="18" w:line="259" w:lineRule="auto"/>
        <w:ind w:left="440" w:right="11224" w:hanging="440"/>
        <w:jc w:val="left"/>
      </w:pPr>
      <w:r>
        <w:rPr>
          <w:color w:val="1F4E79"/>
        </w:rPr>
        <w:t>Cloud Security</w:t>
      </w:r>
    </w:p>
    <w:p>
      <w:pPr>
        <w:numPr>
          <w:ilvl w:val="1"/>
          <w:numId w:val="7"/>
        </w:numPr>
        <w:ind w:left="545" w:firstLine="560"/>
      </w:pPr>
      <w:r>
        <w:t>IaaS / PaaS / SaaS: customer and provider responsibilities in each model</w:t>
      </w:r>
    </w:p>
    <w:p>
      <w:pPr>
        <w:numPr>
          <w:ilvl w:val="1"/>
          <w:numId w:val="7"/>
        </w:numPr>
        <w:ind w:left="545" w:firstLine="560"/>
      </w:pPr>
      <w:r>
        <w:t>CASB (Cloud Access Security Broker): intermediaries between users and cloud services</w:t>
      </w:r>
    </w:p>
    <w:p>
      <w:pPr>
        <w:numPr>
          <w:ilvl w:val="1"/>
          <w:numId w:val="7"/>
        </w:numPr>
        <w:ind w:left="545" w:firstLine="560"/>
      </w:pPr>
      <w:r>
        <w:t>Identity management: MFA, SSO, federation, PIM, Conditional Access</w:t>
      </w:r>
    </w:p>
    <w:p>
      <w:pPr>
        <w:numPr>
          <w:ilvl w:val="1"/>
          <w:numId w:val="7"/>
        </w:numPr>
        <w:ind w:left="545" w:firstLine="560"/>
      </w:pPr>
      <w:r>
        <w:t>Encryption in transit (TLS) and at rest (AES-256), Azure Key Vault</w:t>
      </w:r>
    </w:p>
    <w:p>
      <w:pPr>
        <w:numPr>
          <w:ilvl w:val="1"/>
          <w:numId w:val="7"/>
        </w:numPr>
        <w:spacing w:after="581"/>
        <w:ind w:left="545" w:firstLine="560"/>
      </w:pPr>
      <w:r>
        <w:t>Compliance and governance: regulatory frameworks, data retention, and auditing</w:t>
      </w:r>
    </w:p>
    <w:p>
      <w:pPr>
        <w:numPr>
          <w:ilvl w:val="0"/>
          <w:numId w:val="7"/>
        </w:numPr>
        <w:spacing w:after="18" w:line="259" w:lineRule="auto"/>
        <w:ind w:left="440" w:right="11224" w:hanging="440"/>
        <w:jc w:val="left"/>
      </w:pPr>
      <w:r>
        <w:rPr>
          <w:color w:val="1F4E79"/>
        </w:rPr>
        <w:t>Systems Administration &amp; Endpoint Security</w:t>
      </w:r>
    </w:p>
    <w:p>
      <w:pPr>
        <w:numPr>
          <w:ilvl w:val="1"/>
          <w:numId w:val="7"/>
        </w:numPr>
        <w:ind w:left="545" w:firstLine="560"/>
      </w:pPr>
      <w:r>
        <w:t>Linux: Ubuntu, CentOS, Kali Linux – administration, hardening (CIS Benchmarks), shell scripting (Bash)</w:t>
      </w:r>
    </w:p>
    <w:p>
      <w:pPr>
        <w:numPr>
          <w:ilvl w:val="1"/>
          <w:numId w:val="7"/>
        </w:numPr>
        <w:ind w:left="545" w:firstLine="560"/>
      </w:pPr>
      <w:r>
        <w:t>Windows Server 2016/2019 and Windows 10/11 – Active Directory, GPO, PowerShell, WSUS, BitLocker</w:t>
      </w:r>
    </w:p>
    <w:p>
      <w:pPr>
        <w:numPr>
          <w:ilvl w:val="1"/>
          <w:numId w:val="7"/>
        </w:numPr>
        <w:spacing w:after="581"/>
        <w:ind w:left="545" w:firstLine="560"/>
      </w:pPr>
      <w:r>
        <w:t>Virtualization: VMware, VirtualBox, Hyper-V, Docker (concepts), Kubernetes (familiarity)</w:t>
      </w:r>
    </w:p>
    <w:p>
      <w:pPr>
        <w:numPr>
          <w:ilvl w:val="0"/>
          <w:numId w:val="7"/>
        </w:numPr>
        <w:spacing w:after="55" w:line="259" w:lineRule="auto"/>
        <w:ind w:left="440" w:right="11224" w:hanging="440"/>
        <w:jc w:val="left"/>
      </w:pPr>
      <w:r>
        <w:rPr>
          <w:color w:val="1F4E79"/>
        </w:rPr>
        <w:t xml:space="preserve">Cryptography &amp; Authentication </w:t>
      </w:r>
      <w:r>
        <w:t>Fundamentals:</w:t>
      </w:r>
    </w:p>
    <w:p>
      <w:pPr>
        <w:numPr>
          <w:ilvl w:val="1"/>
          <w:numId w:val="7"/>
        </w:numPr>
        <w:ind w:left="545" w:firstLine="560"/>
      </w:pPr>
      <w:r>
        <w:t>Symmetric encryption: AES-128/256, 3DES – speed and key management</w:t>
      </w:r>
    </w:p>
    <w:p>
      <w:pPr>
        <w:numPr>
          <w:ilvl w:val="1"/>
          <w:numId w:val="7"/>
        </w:numPr>
        <w:ind w:left="545" w:firstLine="560"/>
      </w:pPr>
      <w:r>
        <w:t>Asymmetric encryption: RSA, ECC – PKI, digital certificates, digital signatures</w:t>
      </w:r>
    </w:p>
    <w:p>
      <w:pPr>
        <w:numPr>
          <w:ilvl w:val="1"/>
          <w:numId w:val="7"/>
        </w:numPr>
        <w:spacing w:after="73"/>
        <w:ind w:left="545" w:firstLine="560"/>
      </w:pPr>
      <w:r>
        <w:t>Hash functions: SHA-256, SHA-3, MD5 (insecure) – integrity and verification Credential Protection &amp; Authentication:</w:t>
      </w:r>
    </w:p>
    <w:p>
      <w:pPr>
        <w:numPr>
          <w:ilvl w:val="1"/>
          <w:numId w:val="7"/>
        </w:numPr>
        <w:ind w:left="545" w:firstLine="560"/>
      </w:pPr>
      <w:r>
        <w:t>Salting + Peppering to invalidate Rainbow Tables; Bcrypt, Argon2, PBKDF2</w:t>
      </w:r>
    </w:p>
    <w:p>
      <w:pPr>
        <w:numPr>
          <w:ilvl w:val="1"/>
          <w:numId w:val="7"/>
        </w:numPr>
        <w:ind w:left="545" w:firstLine="560"/>
      </w:pPr>
      <w:r>
        <w:t>MFA: TOTP, FIDO2/WebAuthn, biometrics, and physical tokens</w:t>
      </w:r>
    </w:p>
    <w:p>
      <w:pPr>
        <w:numPr>
          <w:ilvl w:val="1"/>
          <w:numId w:val="7"/>
        </w:numPr>
        <w:spacing w:after="581"/>
        <w:ind w:left="545" w:firstLine="560"/>
      </w:pPr>
      <w:r>
        <w:t>Attacks: Credential Stuffing, Password Spraying, Brute Force – mitigations with rate limiting and lockout</w:t>
      </w:r>
    </w:p>
    <w:p>
      <w:pPr>
        <w:numPr>
          <w:ilvl w:val="0"/>
          <w:numId w:val="7"/>
        </w:numPr>
        <w:spacing w:after="18" w:line="259" w:lineRule="auto"/>
        <w:ind w:left="440" w:right="11224" w:hanging="440"/>
        <w:jc w:val="left"/>
      </w:pPr>
      <w:r>
        <w:rPr>
          <w:color w:val="1F4E79"/>
        </w:rPr>
        <w:t>Physical Security &amp; Social Engineering</w:t>
      </w:r>
    </w:p>
    <w:p>
      <w:pPr>
        <w:numPr>
          <w:ilvl w:val="1"/>
          <w:numId w:val="7"/>
        </w:numPr>
        <w:ind w:left="545" w:firstLine="560"/>
      </w:pPr>
      <w:r>
        <w:t>Mantraps, physical access control, RFID, biometrics, and CCTV</w:t>
      </w:r>
    </w:p>
    <w:p>
      <w:pPr>
        <w:numPr>
          <w:ilvl w:val="1"/>
          <w:numId w:val="7"/>
        </w:numPr>
        <w:ind w:left="545" w:firstLine="560"/>
      </w:pPr>
      <w:r>
        <w:t>Prevention of Tailgating/Piggybacking in critical areas</w:t>
      </w:r>
    </w:p>
    <w:p>
      <w:pPr>
        <w:numPr>
          <w:ilvl w:val="1"/>
          <w:numId w:val="7"/>
        </w:numPr>
        <w:ind w:left="545" w:firstLine="560"/>
      </w:pPr>
      <w:r>
        <w:t>Attack vectors: Phishing, Spear Phishing, Vishing, Smishing, Pretexting, Baiting</w:t>
      </w:r>
    </w:p>
    <w:p>
      <w:pPr>
        <w:numPr>
          <w:ilvl w:val="1"/>
          <w:numId w:val="7"/>
        </w:numPr>
        <w:ind w:left="545" w:firstLine="560"/>
      </w:pPr>
      <w:r>
        <w:t>Deepfakes and adversarial AI: detection of AI-generated identity impersonation</w:t>
      </w:r>
    </w:p>
    <w:p>
      <w:pPr>
        <w:numPr>
          <w:ilvl w:val="1"/>
          <w:numId w:val="7"/>
        </w:numPr>
        <w:spacing w:after="201"/>
        <w:ind w:left="545" w:firstLine="560"/>
      </w:pPr>
      <w:r>
        <w:t>Awareness programs and phishing simulations – Human Firewall</w:t>
      </w:r>
    </w:p>
    <w:p>
      <w:pPr>
        <w:pStyle w:val="1"/>
        <w:ind w:left="0"/>
      </w:pPr>
      <w:r>
        <w:t>TECHNICAL SKILLS</w:t>
      </w:r>
    </w:p>
    <w:p>
      <w:pPr>
        <w:spacing w:after="187" w:line="259" w:lineRule="auto"/>
        <w:ind w:left="0" w:right="-55" w:firstLine="0"/>
        <w:jc w:val="left"/>
      </w:pPr>
      <w:r>
        <w:rPr>
          <w:sz w:val="22"/>
        </w:rPr>
        <mc:AlternateContent>
          <mc:Choice Requires="wps">
            <w:drawing>
              <wp:inline distT="0" distB="0" distL="114298" distR="114298">
                <wp:extent cx="12903202" cy="25399"/>
                <wp:effectExtent l="0" t="0" r="0" b="0"/>
                <wp:docPr id="222" name="Combinación 22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23" name="Combinación 223"/>
                      <wpg:cNvGrpSpPr/>
                      <wpg:grpSpPr>
                        <a:xfrm rot="0">
                          <a:off x="0" y="0"/>
                          <a:ext cx="12903202" cy="25399"/>
                          <a:chOff x="0" y="0"/>
                          <a:chExt cx="12903202" cy="2539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24" name="曲线 224"/>
                        <wps:cNvSpPr/>
                        <wps:spPr>
                          <a:xfrm rot="0">
                            <a:off x="0" y="0"/>
                            <a:ext cx="12903202" cy="2539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ción 225" o:spid="_x0000_s225" coordorigin="2160,6824" coordsize="20320,39" style="width:1016.0001pt;&#10;height:1.9999999pt;">
                <v:shape type="#_x0000_t0" id="曲线 226" o:spid="_x0000_s226" coordsize="20320,39" path="m,l20320,l20320,39l,39l,e" style="position:absolute;&#10;left:2160;&#10;top:6824;&#10;width:20320;&#10;height:40;" fillcolor="#1F4E79" stroked="t" strokeweight="0.0pt">
                  <v:stroke color="#000000"/>
                </v:shape>
              </v:group>
            </w:pict>
          </mc:Fallback>
        </mc:AlternateContent>
      </w:r>
    </w:p>
    <w:p>
      <w:r>
        <w:t>Programming Languages</w:t>
      </w:r>
    </w:p>
    <w:tbl>
      <w:tblPr>
        <w:jc w:val="left"/>
        <w:tblInd w:w="-250" w:type="dxa"/>
        <w:tblW w:w="18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0" w:type="dxa"/>
          <w:left w:w="0" w:type="dxa"/>
          <w:bottom w:w="0" w:type="dxa"/>
          <w:right w:w="0" w:type="dxa"/>
        </w:tblCellMar>
      </w:tblPr>
      <w:tblGrid>
        <w:gridCol w:w="5510"/>
        <w:gridCol w:w="3869"/>
        <w:gridCol w:w="9340"/>
      </w:tblGrid>
      <w:tr>
        <w:trPr>
          <w:trHeight w:val="780"/>
        </w:trPr>
        <w:tc>
          <w:tcPr>
            <w:tcW w:w="550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vAlign w:val="center"/>
          </w:tcPr>
          <w:p>
            <w:pPr>
              <w:spacing w:after="0" w:line="259" w:lineRule="auto"/>
              <w:ind w:left="25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114298" distR="114298" simplePos="0" relativeHeight="8" behindDoc="1" locked="0" layoutInCell="1" hidden="0" allowOverlap="1">
                      <wp:simplePos x="0" y="0"/>
                      <wp:positionH relativeFrom="column">
                        <wp:posOffset>-13949</wp:posOffset>
                      </wp:positionH>
                      <wp:positionV relativeFrom="paragraph">
                        <wp:posOffset>-122219</wp:posOffset>
                      </wp:positionV>
                      <wp:extent cx="3511199" cy="499799"/>
                      <wp:effectExtent l="0" t="0" r="0" b="0"/>
                      <wp:wrapNone/>
                      <wp:docPr id="227" name="Combinación 227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228" name="Combinación 228"/>
                            <wpg:cNvGrpSpPr/>
                            <wpg:grpSpPr>
                              <a:xfrm rot="0">
                                <a:off x="0" y="0"/>
                                <a:ext cx="3511199" cy="499799"/>
                                <a:chOff x="0" y="0"/>
                                <a:chExt cx="3511199" cy="499799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230" name="Imágenes 230"/>
                                <pic:cNvPicPr/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511199" cy="4997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type="#_x0000_t1" id="Combinación 231" o:spid="_x0000_s231" coordorigin="1888,7461" coordsize="5529,787" style="position:absolute;&#10;margin-left:-1.0984251pt;&#10;margin-top:-9.623554pt;&#10;width:276.4724pt;&#10;height:39.354324pt;&#10;z-index:-34;&#10;mso-position-horizontal:absolute;&#10;mso-position-vertical:absolute;&#10;mso-wrap-distance-left:8.999863pt;&#10;mso-wrap-distance-right:8.999863pt;">
                      <v:shape type="#_x0000_t75" id="Imágenes 232" o:spid="_x0000_s232" style="position:absolute;&#10;left:1888;&#10;top:7461;&#10;width:5529;&#10;height:787;" filled="f" stroked="f" strokeweight="1.0pt">
                        <v:imagedata r:id="rId4" o:title="1700405901778244017442"/>
                        <o:lock aspectratio="t"/>
                        <v:stroke color="#000000"/>
                      </v:shape>
                    </v:group>
                  </w:pict>
                </mc:Fallback>
              </mc:AlternateContent>
            </w:r>
            <w:r>
              <w:rPr>
                <w:color w:val="1F4E79"/>
              </w:rPr>
              <w:t>Language / Technology</w:t>
            </w:r>
          </w:p>
        </w:tc>
        <w:tc>
          <w:tcPr>
            <w:tcW w:w="386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</w:tcPr>
          <w:p>
            <w:pPr>
              <w:spacing w:after="0" w:line="259" w:lineRule="auto"/>
              <w:ind w:left="0" w:right="-1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inline distT="0" distB="0" distL="114298" distR="114298">
                      <wp:extent cx="2459700" cy="499799"/>
                      <wp:effectExtent l="0" t="0" r="0" b="0"/>
                      <wp:docPr id="233" name="Combinación 233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234" name="Combinación 234"/>
                            <wpg:cNvGrpSpPr/>
                            <wpg:grpSpPr>
                              <a:xfrm rot="0">
                                <a:off x="0" y="0"/>
                                <a:ext cx="2459700" cy="499799"/>
                                <a:chOff x="0" y="0"/>
                                <a:chExt cx="2459700" cy="499799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236" name="Imágenes 236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6"/>
                                  <a:ext cx="2459700" cy="4997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wsp>
                              <wps:cNvPr id="237" name="Rectángulos 237"/>
                              <wps:cNvSpPr/>
                              <wps:spPr>
                                <a:xfrm rot="0">
                                  <a:off x="160000" y="122211"/>
                                  <a:ext cx="1870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238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32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39" name="Rectángulos 239"/>
                              <wps:cNvSpPr/>
                              <wps:spPr>
                                <a:xfrm rot="0">
                                  <a:off x="299700" y="122211"/>
                                  <a:ext cx="1965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240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16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41" name="Rectángulos 241"/>
                              <wps:cNvSpPr/>
                              <wps:spPr>
                                <a:xfrm rot="0">
                                  <a:off x="439400" y="122211"/>
                                  <a:ext cx="1729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242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16"/>
                                      </w:rPr>
                                      <w:t>v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43" name="Rectángulos 243"/>
                              <wps:cNvSpPr/>
                              <wps:spPr>
                                <a:xfrm rot="0">
                                  <a:off x="553700" y="122211"/>
                                  <a:ext cx="1965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244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16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45" name="Rectángulos 245"/>
                              <wps:cNvSpPr/>
                              <wps:spPr>
                                <a:xfrm rot="0">
                                  <a:off x="693400" y="122211"/>
                                  <a:ext cx="806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246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08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type="#_x0000_t1" id="Combinación 247" o:spid="_x0000_s247" coordorigin="7430,7664" coordsize="3873,787" style="width:193.67719pt;&#10;height:39.35433pt;">
                      <v:shape type="#_x0000_t75" id="Imágenes 248" o:spid="_x0000_s248" style="position:absolute;&#10;left:7430;&#10;top:7664;&#10;width:3873;&#10;height:787;" filled="f" stroked="f" strokeweight="1.0pt">
                        <v:imagedata r:id="rId6" o:title="4853189611778244017445"/>
                        <o:lock aspectratio="t"/>
                        <v:stroke color="#000000"/>
                      </v:shape>
                      <v:rect type="#_x0000_t1" id="Rectángulos 249" o:spid="_x0000_s249" style="position:absolute;&#10;left:7682;&#10;top:7856;&#10;width:294;&#10;height:558;&#10;mso-wrap-style:square;" filled="f" stroked="f" strokeweight="1.0pt">
                        <v:textbox id="877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32"/>
                                </w:rPr>
                                <w:t>L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250" o:spid="_x0000_s250" style="position:absolute;&#10;left:7902;&#10;top:7856;&#10;width:309;&#10;height:558;&#10;mso-wrap-style:square;" filled="f" stroked="f" strokeweight="1.0pt">
                        <v:textbox id="878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16"/>
                                </w:rPr>
                                <w:t>e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251" o:spid="_x0000_s251" style="position:absolute;&#10;left:8122;&#10;top:7856;&#10;width:272;&#10;height:558;&#10;mso-wrap-style:square;" filled="f" stroked="f" strokeweight="1.0pt">
                        <v:textbox id="879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16"/>
                                </w:rPr>
                                <w:t>v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252" o:spid="_x0000_s252" style="position:absolute;&#10;left:8302;&#10;top:7856;&#10;width:309;&#10;height:558;&#10;mso-wrap-style:square;" filled="f" stroked="f" strokeweight="1.0pt">
                        <v:textbox id="880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16"/>
                                </w:rPr>
                                <w:t>e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253" o:spid="_x0000_s253" style="position:absolute;&#10;left:8522;&#10;top:7856;&#10;width:127;&#10;height:558;&#10;mso-wrap-style:square;" filled="f" stroked="f" strokeweight="1.0pt">
                        <v:textbox id="881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08"/>
                                </w:rPr>
                                <w:t>l</w:t>
                              </w:r>
                            </w:p>
                          </w:txbxContent>
                        </v:textbox>
                        <v:stroke color="#000000"/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36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</w:tcPr>
          <w:p>
            <w:pPr>
              <w:spacing w:after="0" w:line="259" w:lineRule="auto"/>
              <w:ind w:left="0" w:right="-1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inline distT="0" distB="0" distL="114298" distR="114298">
                      <wp:extent cx="5964899" cy="499799"/>
                      <wp:effectExtent l="0" t="0" r="0" b="0"/>
                      <wp:docPr id="254" name="Combinación 254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255" name="Combinación 255"/>
                            <wpg:cNvGrpSpPr/>
                            <wpg:grpSpPr>
                              <a:xfrm rot="0">
                                <a:off x="0" y="0"/>
                                <a:ext cx="5964899" cy="499799"/>
                                <a:chOff x="0" y="0"/>
                                <a:chExt cx="5964899" cy="499799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257" name="Imágenes 257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6"/>
                                  <a:ext cx="5964899" cy="4997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wsp>
                              <wps:cNvPr id="258" name="Rectángulos 258"/>
                              <wps:cNvSpPr/>
                              <wps:spPr>
                                <a:xfrm rot="0">
                                  <a:off x="172700" y="122211"/>
                                  <a:ext cx="2343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259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23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60" name="Rectángulos 260"/>
                              <wps:cNvSpPr/>
                              <wps:spPr>
                                <a:xfrm rot="0">
                                  <a:off x="337799" y="122211"/>
                                  <a:ext cx="2090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261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19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62" name="Rectángulos 262"/>
                              <wps:cNvSpPr/>
                              <wps:spPr>
                                <a:xfrm rot="0">
                                  <a:off x="477500" y="122211"/>
                                  <a:ext cx="2091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263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19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64" name="Rectángulos 264"/>
                              <wps:cNvSpPr/>
                              <wps:spPr>
                                <a:xfrm rot="0">
                                  <a:off x="629900" y="122211"/>
                                  <a:ext cx="806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265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08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66" name="Rectángulos 266"/>
                              <wps:cNvSpPr/>
                              <wps:spPr>
                                <a:xfrm rot="0">
                                  <a:off x="680699" y="122211"/>
                                  <a:ext cx="885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267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16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68" name="Rectángulos 268"/>
                              <wps:cNvSpPr/>
                              <wps:spPr>
                                <a:xfrm rot="0">
                                  <a:off x="744199" y="122211"/>
                                  <a:ext cx="1790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269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24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70" name="Rectángulos 270"/>
                              <wps:cNvSpPr/>
                              <wps:spPr>
                                <a:xfrm rot="0">
                                  <a:off x="871199" y="122211"/>
                                  <a:ext cx="1905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271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19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72" name="Rectángulos 272"/>
                              <wps:cNvSpPr/>
                              <wps:spPr>
                                <a:xfrm rot="0">
                                  <a:off x="998200" y="122211"/>
                                  <a:ext cx="1280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273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15"/>
                                      </w:rPr>
                                      <w:t>t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74" name="Rectángulos 274"/>
                              <wps:cNvSpPr/>
                              <wps:spPr>
                                <a:xfrm rot="0">
                                  <a:off x="1087099" y="122211"/>
                                  <a:ext cx="885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275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16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76" name="Rectángulos 276"/>
                              <wps:cNvSpPr/>
                              <wps:spPr>
                                <a:xfrm rot="0">
                                  <a:off x="1150600" y="122211"/>
                                  <a:ext cx="2025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277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15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78" name="Rectángulos 278"/>
                              <wps:cNvSpPr/>
                              <wps:spPr>
                                <a:xfrm rot="0">
                                  <a:off x="1290299" y="122211"/>
                                  <a:ext cx="2009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279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14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80" name="Rectángulos 280"/>
                              <wps:cNvSpPr/>
                              <wps:spPr>
                                <a:xfrm rot="0">
                                  <a:off x="1429999" y="122211"/>
                                  <a:ext cx="1638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281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25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type="#_x0000_t1" id="Combinación 282" o:spid="_x0000_s282" coordorigin="11299,7664" coordsize="9393,787" style="width:469.6771pt;&#10;height:39.35433pt;">
                      <v:shape type="#_x0000_t75" id="Imágenes 283" o:spid="_x0000_s283" style="position:absolute;&#10;left:11299;&#10;top:7664;&#10;width:9393;&#10;height:787;" filled="f" stroked="f" strokeweight="1.0pt">
                        <v:imagedata r:id="rId8" o:title="1806081191778244017455"/>
                        <o:lock aspectratio="t"/>
                        <v:stroke color="#000000"/>
                      </v:shape>
                      <v:rect type="#_x0000_t1" id="Rectángulos 284" o:spid="_x0000_s284" style="position:absolute;&#10;left:11571;&#10;top:7856;&#10;width:369;&#10;height:558;&#10;mso-wrap-style:square;" filled="f" stroked="f" strokeweight="1.0pt">
                        <v:textbox id="882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23"/>
                                </w:rPr>
                                <w:t>A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285" o:spid="_x0000_s285" style="position:absolute;&#10;left:11831;&#10;top:7856;&#10;width:329;&#10;height:558;&#10;mso-wrap-style:square;" filled="f" stroked="f" strokeweight="1.0pt">
                        <v:textbox id="883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19"/>
                                </w:rPr>
                                <w:t>p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286" o:spid="_x0000_s286" style="position:absolute;&#10;left:12051;&#10;top:7856;&#10;width:329;&#10;height:558;&#10;mso-wrap-style:square;" filled="f" stroked="f" strokeweight="1.0pt">
                        <v:textbox id="884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19"/>
                                </w:rPr>
                                <w:t>p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287" o:spid="_x0000_s287" style="position:absolute;&#10;left:12291;&#10;top:7856;&#10;width:127;&#10;height:558;&#10;mso-wrap-style:square;" filled="f" stroked="f" strokeweight="1.0pt">
                        <v:textbox id="885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08"/>
                                </w:rPr>
                                <w:t>l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288" o:spid="_x0000_s288" style="position:absolute;&#10;left:12371;&#10;top:7856;&#10;width:139;&#10;height:558;&#10;mso-wrap-style:square;" filled="f" stroked="f" strokeweight="1.0pt">
                        <v:textbox id="886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16"/>
                                </w:rPr>
                                <w:t>i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289" o:spid="_x0000_s289" style="position:absolute;&#10;left:12471;&#10;top:7856;&#10;width:281;&#10;height:558;&#10;mso-wrap-style:square;" filled="f" stroked="f" strokeweight="1.0pt">
                        <v:textbox id="887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24"/>
                                </w:rPr>
                                <w:t>c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290" o:spid="_x0000_s290" style="position:absolute;&#10;left:12671;&#10;top:7856;&#10;width:300;&#10;height:558;&#10;mso-wrap-style:square;" filled="f" stroked="f" strokeweight="1.0pt">
                        <v:textbox id="888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291" o:spid="_x0000_s291" style="position:absolute;&#10;left:12871;&#10;top:7856;&#10;width:201;&#10;height:558;&#10;mso-wrap-style:square;" filled="f" stroked="f" strokeweight="1.0pt">
                        <v:textbox id="889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15"/>
                                </w:rPr>
                                <w:t>t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292" o:spid="_x0000_s292" style="position:absolute;&#10;left:13011;&#10;top:7856;&#10;width:139;&#10;height:558;&#10;mso-wrap-style:square;" filled="f" stroked="f" strokeweight="1.0pt">
                        <v:textbox id="890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16"/>
                                </w:rPr>
                                <w:t>i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293" o:spid="_x0000_s293" style="position:absolute;&#10;left:13111;&#10;top:7856;&#10;width:319;&#10;height:558;&#10;mso-wrap-style:square;" filled="f" stroked="f" strokeweight="1.0pt">
                        <v:textbox id="891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15"/>
                                </w:rPr>
                                <w:t>o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294" o:spid="_x0000_s294" style="position:absolute;&#10;left:13331;&#10;top:7856;&#10;width:316;&#10;height:558;&#10;mso-wrap-style:square;" filled="f" stroked="f" strokeweight="1.0pt">
                        <v:textbox id="892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14"/>
                                </w:rPr>
                                <w:t>n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295" o:spid="_x0000_s295" style="position:absolute;&#10;left:13551;&#10;top:7856;&#10;width:257;&#10;height:558;&#10;mso-wrap-style:square;" filled="f" stroked="f" strokeweight="1.0pt">
                        <v:textbox id="893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25"/>
                                </w:rPr>
                                <w:t>s</w:t>
                              </w:r>
                            </w:p>
                          </w:txbxContent>
                        </v:textbox>
                        <v:stroke color="#000000"/>
                      </v:rect>
                      <w10:anchorLock/>
                    </v:group>
                  </w:pict>
                </mc:Fallback>
              </mc:AlternateContent>
            </w:r>
          </w:p>
        </w:tc>
      </w:tr>
      <w:tr>
        <w:trPr>
          <w:trHeight w:val="760"/>
        </w:trPr>
        <w:tc>
          <w:tcPr>
            <w:tcW w:w="550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</w:tcPr>
          <w:p>
            <w:pPr>
              <w:spacing w:after="0" w:line="259" w:lineRule="auto"/>
              <w:ind w:left="0" w:right="-1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inline distT="0" distB="0" distL="114298" distR="114298">
                      <wp:extent cx="3511200" cy="490700"/>
                      <wp:effectExtent l="0" t="0" r="0" b="0"/>
                      <wp:docPr id="296" name="Combinación 296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297" name="Combinación 297"/>
                            <wpg:cNvGrpSpPr/>
                            <wpg:grpSpPr>
                              <a:xfrm rot="0">
                                <a:off x="0" y="0"/>
                                <a:ext cx="3511200" cy="490700"/>
                                <a:chOff x="0" y="0"/>
                                <a:chExt cx="3511200" cy="49070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299" name="Imágenes 299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4"/>
                                  <a:ext cx="3511200" cy="490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wsp>
                              <wps:cNvPr id="300" name="Rectángulos 300"/>
                              <wps:cNvSpPr/>
                              <wps:spPr>
                                <a:xfrm rot="0">
                                  <a:off x="172699" y="113111"/>
                                  <a:ext cx="214100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01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24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02" name="Rectángulos 302"/>
                              <wps:cNvSpPr/>
                              <wps:spPr>
                                <a:xfrm rot="0">
                                  <a:off x="325099" y="113111"/>
                                  <a:ext cx="172900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03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6"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04" name="Rectángulos 304"/>
                              <wps:cNvSpPr/>
                              <wps:spPr>
                                <a:xfrm rot="0">
                                  <a:off x="439400" y="113111"/>
                                  <a:ext cx="125299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05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2"/>
                                      </w:rPr>
                                      <w:t>t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06" name="Rectángulos 306"/>
                              <wps:cNvSpPr/>
                              <wps:spPr>
                                <a:xfrm rot="0">
                                  <a:off x="528300" y="113111"/>
                                  <a:ext cx="199299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07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3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08" name="Rectángulos 308"/>
                              <wps:cNvSpPr/>
                              <wps:spPr>
                                <a:xfrm rot="0">
                                  <a:off x="667999" y="113111"/>
                                  <a:ext cx="202599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09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5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10" name="Rectángulos 310"/>
                              <wps:cNvSpPr/>
                              <wps:spPr>
                                <a:xfrm rot="0">
                                  <a:off x="807700" y="113111"/>
                                  <a:ext cx="199299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11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3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type="#_x0000_t1" id="Combinación 312" o:spid="_x0000_s312" coordorigin="1920,8528" coordsize="5529,772" style="width:276.47247pt;&#10;height:38.6378pt;">
                      <v:shape type="#_x0000_t75" id="Imágenes 313" o:spid="_x0000_s313" style="position:absolute;&#10;left:1920;&#10;top:8528;&#10;width:5529;&#10;height:772;" filled="f" stroked="f" strokeweight="1.0pt">
                        <v:imagedata r:id="rId10" o:title="8613299491778244017459"/>
                        <o:lock aspectratio="t"/>
                        <v:stroke color="#000000"/>
                      </v:shape>
                      <v:rect type="#_x0000_t1" id="Rectángulos 314" o:spid="_x0000_s314" style="position:absolute;&#10;left:2191;&#10;top:8706;&#10;width:337;&#10;height:558;&#10;mso-wrap-style:square;" filled="f" stroked="f" strokeweight="1.0pt">
                        <v:textbox id="894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4"/>
                                </w:rPr>
                                <w:t>P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315" o:spid="_x0000_s315" style="position:absolute;&#10;left:2431;&#10;top:8706;&#10;width:272;&#10;height:558;&#10;mso-wrap-style:square;" filled="f" stroked="f" strokeweight="1.0pt">
                        <v:textbox id="895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6"/>
                                </w:rPr>
                                <w:t>y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316" o:spid="_x0000_s316" style="position:absolute;&#10;left:2611;&#10;top:8706;&#10;width:197;&#10;height:558;&#10;mso-wrap-style:square;" filled="f" stroked="f" strokeweight="1.0pt">
                        <v:textbox id="896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2"/>
                                </w:rPr>
                                <w:t>t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317" o:spid="_x0000_s317" style="position:absolute;&#10;left:2751;&#10;top:8706;&#10;width:313;&#10;height:558;&#10;mso-wrap-style:square;" filled="f" stroked="f" strokeweight="1.0pt">
                        <v:textbox id="897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3"/>
                                </w:rPr>
                                <w:t>h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318" o:spid="_x0000_s318" style="position:absolute;&#10;left:2971;&#10;top:8706;&#10;width:319;&#10;height:558;&#10;mso-wrap-style:square;" filled="f" stroked="f" strokeweight="1.0pt">
                        <v:textbox id="898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5"/>
                                </w:rPr>
                                <w:t>o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319" o:spid="_x0000_s319" style="position:absolute;&#10;left:3191;&#10;top:8706;&#10;width:313;&#10;height:558;&#10;mso-wrap-style:square;" filled="f" stroked="f" strokeweight="1.0pt">
                        <v:textbox id="899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3"/>
                                </w:rPr>
                                <w:t>n</w:t>
                              </w:r>
                            </w:p>
                          </w:txbxContent>
                        </v:textbox>
                        <v:stroke color="#000000"/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6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vAlign w:val="center"/>
          </w:tcPr>
          <w:p>
            <w:pPr>
              <w:spacing w:after="0" w:line="259" w:lineRule="auto"/>
              <w:ind w:left="25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114298" distR="114298" simplePos="0" relativeHeight="9" behindDoc="1" locked="0" layoutInCell="1" hidden="0" allowOverlap="1">
                      <wp:simplePos x="0" y="0"/>
                      <wp:positionH relativeFrom="column">
                        <wp:posOffset>-1250</wp:posOffset>
                      </wp:positionH>
                      <wp:positionV relativeFrom="paragraph">
                        <wp:posOffset>-113117</wp:posOffset>
                      </wp:positionV>
                      <wp:extent cx="2459699" cy="490699"/>
                      <wp:effectExtent l="0" t="0" r="0" b="0"/>
                      <wp:wrapNone/>
                      <wp:docPr id="320" name="Combinación 320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321" name="Combinación 321"/>
                            <wpg:cNvGrpSpPr/>
                            <wpg:grpSpPr>
                              <a:xfrm rot="0">
                                <a:off x="0" y="0"/>
                                <a:ext cx="2459699" cy="490699"/>
                                <a:chOff x="0" y="0"/>
                                <a:chExt cx="2459699" cy="490699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323" name="Imágenes 323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459699" cy="490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type="#_x0000_t1" id="Combinación 324" o:spid="_x0000_s324" coordorigin="7418,8340" coordsize="3873,772" style="position:absolute;&#10;margin-left:-0.0984252pt;&#10;margin-top:-8.9068985pt;&#10;width:193.67714pt;&#10;height:38.637783pt;&#10;z-index:-33;&#10;mso-position-horizontal:absolute;&#10;mso-position-vertical:absolute;&#10;mso-wrap-distance-left:8.999863pt;&#10;mso-wrap-distance-right:8.999863pt;">
                      <v:shape type="#_x0000_t75" id="Imágenes 325" o:spid="_x0000_s325" style="position:absolute;&#10;left:7418;&#10;top:8340;&#10;width:3873;&#10;height:772;" filled="f" stroked="f" strokeweight="1.0pt">
                        <v:imagedata r:id="rId12" o:title="1605676451778244017461"/>
                        <o:lock aspectratio="t"/>
                        <v:stroke color="#000000"/>
                      </v:shape>
                    </v:group>
                  </w:pict>
                </mc:Fallback>
              </mc:AlternateContent>
            </w:r>
            <w:r>
              <w:t>Intermediate</w:t>
            </w:r>
          </w:p>
        </w:tc>
        <w:tc>
          <w:tcPr>
            <w:tcW w:w="936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vAlign w:val="center"/>
          </w:tcPr>
          <w:p>
            <w:pPr>
              <w:spacing w:after="0" w:line="259" w:lineRule="auto"/>
              <w:ind w:left="25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114298" distR="114298" simplePos="0" relativeHeight="10" behindDoc="1" locked="0" layoutInCell="1" hidden="0" allowOverlap="1">
                      <wp:simplePos x="0" y="0"/>
                      <wp:positionH relativeFrom="column">
                        <wp:posOffset>-13950</wp:posOffset>
                      </wp:positionH>
                      <wp:positionV relativeFrom="paragraph">
                        <wp:posOffset>-113115</wp:posOffset>
                      </wp:positionV>
                      <wp:extent cx="5964901" cy="490699"/>
                      <wp:effectExtent l="0" t="0" r="0" b="0"/>
                      <wp:wrapNone/>
                      <wp:docPr id="326" name="Combinación 326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327" name="Combinación 327"/>
                            <wpg:cNvGrpSpPr/>
                            <wpg:grpSpPr>
                              <a:xfrm rot="0">
                                <a:off x="0" y="0"/>
                                <a:ext cx="5964901" cy="490699"/>
                                <a:chOff x="0" y="0"/>
                                <a:chExt cx="5964901" cy="490699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329" name="Imágenes 329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964901" cy="490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type="#_x0000_t1" id="Combinación 330" o:spid="_x0000_s330" coordorigin="11267,8340" coordsize="9393,772" style="position:absolute;&#10;margin-left:-1.0984253pt;&#10;margin-top:-8.906769pt;&#10;width:469.67725pt;&#10;height:38.637794pt;&#10;z-index:-32;&#10;mso-position-horizontal:absolute;&#10;mso-position-vertical:absolute;&#10;mso-wrap-distance-left:8.999863pt;&#10;mso-wrap-distance-right:8.999863pt;">
                      <v:shape type="#_x0000_t75" id="Imágenes 331" o:spid="_x0000_s331" style="position:absolute;&#10;left:11267;&#10;top:8340;&#10;width:9393;&#10;height:772;" filled="f" stroked="f" strokeweight="1.0pt">
                        <v:imagedata r:id="rId14" o:title="7943179341778244017463"/>
                        <o:lock aspectratio="t"/>
                        <v:stroke color="#000000"/>
                      </v:shape>
                    </v:group>
                  </w:pict>
                </mc:Fallback>
              </mc:AlternateContent>
            </w:r>
            <w:r>
              <w:t>Automation, data analysis, security scripting, OOP</w:t>
            </w:r>
          </w:p>
        </w:tc>
      </w:tr>
      <w:tr>
        <w:trPr>
          <w:trHeight w:val="1220"/>
        </w:trPr>
        <w:tc>
          <w:tcPr>
            <w:tcW w:w="550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</w:tcPr>
          <w:p>
            <w:pPr>
              <w:spacing w:after="0" w:line="259" w:lineRule="auto"/>
              <w:ind w:left="0" w:right="-1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inline distT="0" distB="0" distL="114298" distR="114298">
                      <wp:extent cx="3511200" cy="783199"/>
                      <wp:effectExtent l="0" t="0" r="0" b="0"/>
                      <wp:docPr id="332" name="Combinación 332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333" name="Combinación 333"/>
                            <wpg:cNvGrpSpPr/>
                            <wpg:grpSpPr>
                              <a:xfrm rot="0">
                                <a:off x="0" y="0"/>
                                <a:ext cx="3511200" cy="783199"/>
                                <a:chOff x="0" y="0"/>
                                <a:chExt cx="3511200" cy="783199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335" name="Imágenes 335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-4"/>
                                  <a:ext cx="3511200" cy="7831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wsp>
                              <wps:cNvPr id="336" name="Rectángulos 336"/>
                              <wps:cNvSpPr/>
                              <wps:spPr>
                                <a:xfrm rot="0">
                                  <a:off x="172699" y="122683"/>
                                  <a:ext cx="2204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37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22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38" name="Rectángulos 338"/>
                              <wps:cNvSpPr/>
                              <wps:spPr>
                                <a:xfrm rot="0">
                                  <a:off x="325099" y="122683"/>
                                  <a:ext cx="1905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39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9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40" name="Rectángulos 340"/>
                              <wps:cNvSpPr/>
                              <wps:spPr>
                                <a:xfrm rot="0">
                                  <a:off x="464800" y="122683"/>
                                  <a:ext cx="1635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41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25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42" name="Rectángulos 342"/>
                              <wps:cNvSpPr/>
                              <wps:spPr>
                                <a:xfrm rot="0">
                                  <a:off x="579100" y="122683"/>
                                  <a:ext cx="1992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43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3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44" name="Rectángulos 344"/>
                              <wps:cNvSpPr/>
                              <wps:spPr>
                                <a:xfrm rot="0">
                                  <a:off x="782299" y="122683"/>
                                  <a:ext cx="1364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45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1"/>
                                      </w:rPr>
                                      <w:t>/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46" name="Rectángulos 346"/>
                              <wps:cNvSpPr/>
                              <wps:spPr>
                                <a:xfrm rot="0">
                                  <a:off x="934700" y="122683"/>
                                  <a:ext cx="1914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47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25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48" name="Rectángulos 348"/>
                              <wps:cNvSpPr/>
                              <wps:spPr>
                                <a:xfrm rot="0">
                                  <a:off x="1074400" y="122683"/>
                                  <a:ext cx="1992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49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3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50" name="Rectángulos 350"/>
                              <wps:cNvSpPr/>
                              <wps:spPr>
                                <a:xfrm rot="0">
                                  <a:off x="1214099" y="122683"/>
                                  <a:ext cx="1966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51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6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52" name="Rectángulos 352"/>
                              <wps:cNvSpPr/>
                              <wps:spPr>
                                <a:xfrm rot="0">
                                  <a:off x="1353799" y="122683"/>
                                  <a:ext cx="722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53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96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54" name="Rectángulos 354"/>
                              <wps:cNvSpPr/>
                              <wps:spPr>
                                <a:xfrm rot="0">
                                  <a:off x="1404599" y="122683"/>
                                  <a:ext cx="722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55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96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type="#_x0000_t1" id="Combinación 356" o:spid="_x0000_s356" coordorigin="1920,9614" coordsize="5529,1233" style="width:276.47247pt;&#10;height:61.66928pt;">
                      <v:shape type="#_x0000_t75" id="Imágenes 357" o:spid="_x0000_s357" style="position:absolute;&#10;left:1920;&#10;top:9614;&#10;width:5529;&#10;height:1233;" filled="f" stroked="f" strokeweight="1.0pt">
                        <v:imagedata r:id="rId16" o:title="7483744031778244017466"/>
                        <o:lock aspectratio="t"/>
                        <v:stroke color="#000000"/>
                      </v:shape>
                      <v:rect type="#_x0000_t1" id="Rectángulos 358" o:spid="_x0000_s358" style="position:absolute;&#10;left:2191;&#10;top:9807;&#10;width:347;&#10;height:558;&#10;mso-wrap-style:square;" filled="f" stroked="f" strokeweight="1.0pt">
                        <v:textbox id="900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2"/>
                                </w:rPr>
                                <w:t>B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359" o:spid="_x0000_s359" style="position:absolute;&#10;left:2431;&#10;top:9807;&#10;width:300;&#10;height:558;&#10;mso-wrap-style:square;" filled="f" stroked="f" strokeweight="1.0pt">
                        <v:textbox id="901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360" o:spid="_x0000_s360" style="position:absolute;&#10;left:2651;&#10;top:9807;&#10;width:257;&#10;height:558;&#10;mso-wrap-style:square;" filled="f" stroked="f" strokeweight="1.0pt">
                        <v:textbox id="902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5"/>
                                </w:rPr>
                                <w:t>s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361" o:spid="_x0000_s361" style="position:absolute;&#10;left:2831;&#10;top:9807;&#10;width:313;&#10;height:558;&#10;mso-wrap-style:square;" filled="f" stroked="f" strokeweight="1.0pt">
                        <v:textbox id="903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3"/>
                                </w:rPr>
                                <w:t>h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362" o:spid="_x0000_s362" style="position:absolute;&#10;left:3151;&#10;top:9807;&#10;width:214;&#10;height:558;&#10;mso-wrap-style:square;" filled="f" stroked="f" strokeweight="1.0pt">
                        <v:textbox id="904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1"/>
                                </w:rPr>
                                <w:t>/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363" o:spid="_x0000_s363" style="position:absolute;&#10;left:3391;&#10;top:9807;&#10;width:301;&#10;height:558;&#10;mso-wrap-style:square;" filled="f" stroked="f" strokeweight="1.0pt">
                        <v:textbox id="905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5"/>
                                </w:rPr>
                                <w:t>S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364" o:spid="_x0000_s364" style="position:absolute;&#10;left:3611;&#10;top:9807;&#10;width:313;&#10;height:558;&#10;mso-wrap-style:square;" filled="f" stroked="f" strokeweight="1.0pt">
                        <v:textbox id="906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3"/>
                                </w:rPr>
                                <w:t>h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365" o:spid="_x0000_s365" style="position:absolute;&#10;left:3831;&#10;top:9807;&#10;width:309;&#10;height:558;&#10;mso-wrap-style:square;" filled="f" stroked="f" strokeweight="1.0pt">
                        <v:textbox id="907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6"/>
                                </w:rPr>
                                <w:t>e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366" o:spid="_x0000_s366" style="position:absolute;&#10;left:4051;&#10;top:9807;&#10;width:113;&#10;height:558;&#10;mso-wrap-style:square;" filled="f" stroked="f" strokeweight="1.0pt">
                        <v:textbox id="908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6"/>
                                </w:rPr>
                                <w:t>l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367" o:spid="_x0000_s367" style="position:absolute;&#10;left:4131;&#10;top:9807;&#10;width:113;&#10;height:558;&#10;mso-wrap-style:square;" filled="f" stroked="f" strokeweight="1.0pt">
                        <v:textbox id="909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6"/>
                                </w:rPr>
                                <w:t>l</w:t>
                              </w:r>
                            </w:p>
                          </w:txbxContent>
                        </v:textbox>
                        <v:stroke color="#000000"/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6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</w:tcPr>
          <w:p>
            <w:pPr>
              <w:spacing w:after="0" w:line="259" w:lineRule="auto"/>
              <w:ind w:left="0" w:right="-1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inline distT="0" distB="0" distL="114298" distR="114298">
                      <wp:extent cx="2459700" cy="783199"/>
                      <wp:effectExtent l="0" t="0" r="0" b="0"/>
                      <wp:docPr id="368" name="Combinación 368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369" name="Combinación 369"/>
                            <wpg:cNvGrpSpPr/>
                            <wpg:grpSpPr>
                              <a:xfrm rot="0">
                                <a:off x="0" y="0"/>
                                <a:ext cx="2459700" cy="783199"/>
                                <a:chOff x="0" y="0"/>
                                <a:chExt cx="2459700" cy="783199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371" name="Imágenes 371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-4"/>
                                  <a:ext cx="2459700" cy="7831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wsp>
                              <wps:cNvPr id="372" name="Rectángulos 372"/>
                              <wps:cNvSpPr/>
                              <wps:spPr>
                                <a:xfrm rot="0">
                                  <a:off x="160000" y="122683"/>
                                  <a:ext cx="743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73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90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74" name="Rectángulos 374"/>
                              <wps:cNvSpPr/>
                              <wps:spPr>
                                <a:xfrm rot="0">
                                  <a:off x="210800" y="122683"/>
                                  <a:ext cx="1993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75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3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76" name="Rectángulos 376"/>
                              <wps:cNvSpPr/>
                              <wps:spPr>
                                <a:xfrm rot="0">
                                  <a:off x="350500" y="122683"/>
                                  <a:ext cx="1253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77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2"/>
                                      </w:rPr>
                                      <w:t>t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78" name="Rectángulos 378"/>
                              <wps:cNvSpPr/>
                              <wps:spPr>
                                <a:xfrm rot="0">
                                  <a:off x="439400" y="122683"/>
                                  <a:ext cx="1965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79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6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80" name="Rectángulos 380"/>
                              <wps:cNvSpPr/>
                              <wps:spPr>
                                <a:xfrm rot="0">
                                  <a:off x="579100" y="122683"/>
                                  <a:ext cx="1259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81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08"/>
                                      </w:rPr>
                                      <w:t>r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82" name="Rectángulos 382"/>
                              <wps:cNvSpPr/>
                              <wps:spPr>
                                <a:xfrm rot="0">
                                  <a:off x="668000" y="122683"/>
                                  <a:ext cx="3150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83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6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84" name="Rectángulos 384"/>
                              <wps:cNvSpPr/>
                              <wps:spPr>
                                <a:xfrm rot="0">
                                  <a:off x="883900" y="122683"/>
                                  <a:ext cx="1966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85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6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86" name="Rectángulos 386"/>
                              <wps:cNvSpPr/>
                              <wps:spPr>
                                <a:xfrm rot="0">
                                  <a:off x="1023600" y="122683"/>
                                  <a:ext cx="2063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87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6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88" name="Rectángulos 388"/>
                              <wps:cNvSpPr/>
                              <wps:spPr>
                                <a:xfrm rot="0">
                                  <a:off x="1176000" y="122683"/>
                                  <a:ext cx="816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89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09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90" name="Rectángulos 390"/>
                              <wps:cNvSpPr/>
                              <wps:spPr>
                                <a:xfrm rot="0">
                                  <a:off x="1226800" y="122683"/>
                                  <a:ext cx="1905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91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9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92" name="Rectángulos 392"/>
                              <wps:cNvSpPr/>
                              <wps:spPr>
                                <a:xfrm rot="0">
                                  <a:off x="1366499" y="122683"/>
                                  <a:ext cx="1253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93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2"/>
                                      </w:rPr>
                                      <w:t>t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94" name="Rectángulos 394"/>
                              <wps:cNvSpPr/>
                              <wps:spPr>
                                <a:xfrm rot="0">
                                  <a:off x="1455400" y="122683"/>
                                  <a:ext cx="1966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395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6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type="#_x0000_t1" id="Combinación 396" o:spid="_x0000_s396" coordorigin="7430,9614" coordsize="3873,1233" style="width:193.67719pt;&#10;height:61.66928pt;">
                      <v:shape type="#_x0000_t75" id="Imágenes 397" o:spid="_x0000_s397" style="position:absolute;&#10;left:7430;&#10;top:9614;&#10;width:3873;&#10;height:1233;" filled="f" stroked="f" strokeweight="1.0pt">
                        <v:imagedata r:id="rId18" o:title="4529155421778244017469"/>
                        <o:lock aspectratio="t"/>
                        <v:stroke color="#000000"/>
                      </v:shape>
                      <v:rect type="#_x0000_t1" id="Rectángulos 398" o:spid="_x0000_s398" style="position:absolute;&#10;left:7682;&#10;top:9807;&#10;width:117;&#10;height:558;&#10;mso-wrap-style:square;" filled="f" stroked="f" strokeweight="1.0pt">
                        <v:textbox id="910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0"/>
                                </w:rPr>
                                <w:t>I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399" o:spid="_x0000_s399" style="position:absolute;&#10;left:7762;&#10;top:9807;&#10;width:313;&#10;height:558;&#10;mso-wrap-style:square;" filled="f" stroked="f" strokeweight="1.0pt">
                        <v:textbox id="911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3"/>
                                </w:rPr>
                                <w:t>n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400" o:spid="_x0000_s400" style="position:absolute;&#10;left:7982;&#10;top:9807;&#10;width:197;&#10;height:558;&#10;mso-wrap-style:square;" filled="f" stroked="f" strokeweight="1.0pt">
                        <v:textbox id="912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2"/>
                                </w:rPr>
                                <w:t>t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401" o:spid="_x0000_s401" style="position:absolute;&#10;left:8122;&#10;top:9807;&#10;width:309;&#10;height:558;&#10;mso-wrap-style:square;" filled="f" stroked="f" strokeweight="1.0pt">
                        <v:textbox id="913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6"/>
                                </w:rPr>
                                <w:t>e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402" o:spid="_x0000_s402" style="position:absolute;&#10;left:8342;&#10;top:9807;&#10;width:198;&#10;height:558;&#10;mso-wrap-style:square;" filled="f" stroked="f" strokeweight="1.0pt">
                        <v:textbox id="914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8"/>
                                </w:rPr>
                                <w:t>r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403" o:spid="_x0000_s403" style="position:absolute;&#10;left:8482;&#10;top:9807;&#10;width:496;&#10;height:558;&#10;mso-wrap-style:square;" filled="f" stroked="f" strokeweight="1.0pt">
                        <v:textbox id="915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6"/>
                                </w:rPr>
                                <w:t>m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404" o:spid="_x0000_s404" style="position:absolute;&#10;left:8822;&#10;top:9807;&#10;width:309;&#10;height:558;&#10;mso-wrap-style:square;" filled="f" stroked="f" strokeweight="1.0pt">
                        <v:textbox id="916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6"/>
                                </w:rPr>
                                <w:t>e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405" o:spid="_x0000_s405" style="position:absolute;&#10;left:9042;&#10;top:9807;&#10;width:325;&#10;height:558;&#10;mso-wrap-style:square;" filled="f" stroked="f" strokeweight="1.0pt">
                        <v:textbox id="917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6"/>
                                </w:rPr>
                                <w:t>d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406" o:spid="_x0000_s406" style="position:absolute;&#10;left:9282;&#10;top:9807;&#10;width:128;&#10;height:558;&#10;mso-wrap-style:square;" filled="f" stroked="f" strokeweight="1.0pt">
                        <v:textbox id="918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407" o:spid="_x0000_s407" style="position:absolute;&#10;left:9362;&#10;top:9807;&#10;width:300;&#10;height:558;&#10;mso-wrap-style:square;" filled="f" stroked="f" strokeweight="1.0pt">
                        <v:textbox id="919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408" o:spid="_x0000_s408" style="position:absolute;&#10;left:9582;&#10;top:9807;&#10;width:197;&#10;height:558;&#10;mso-wrap-style:square;" filled="f" stroked="f" strokeweight="1.0pt">
                        <v:textbox id="920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2"/>
                                </w:rPr>
                                <w:t>t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409" o:spid="_x0000_s409" style="position:absolute;&#10;left:9722;&#10;top:9807;&#10;width:309;&#10;height:558;&#10;mso-wrap-style:square;" filled="f" stroked="f" strokeweight="1.0pt">
                        <v:textbox id="921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6"/>
                                </w:rPr>
                                <w:t>e</w:t>
                              </w:r>
                            </w:p>
                          </w:txbxContent>
                        </v:textbox>
                        <v:stroke color="#000000"/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36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vAlign w:val="center"/>
          </w:tcPr>
          <w:p>
            <w:pPr>
              <w:spacing w:after="0" w:line="259" w:lineRule="auto"/>
              <w:ind w:left="25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114298" distR="114298" simplePos="0" relativeHeight="11" behindDoc="1" locked="0" layoutInCell="1" hidden="0" allowOverlap="1">
                      <wp:simplePos x="0" y="0"/>
                      <wp:positionH relativeFrom="column">
                        <wp:posOffset>-13950</wp:posOffset>
                      </wp:positionH>
                      <wp:positionV relativeFrom="paragraph">
                        <wp:posOffset>-122719</wp:posOffset>
                      </wp:positionV>
                      <wp:extent cx="5964901" cy="783299"/>
                      <wp:effectExtent l="0" t="0" r="0" b="0"/>
                      <wp:wrapNone/>
                      <wp:docPr id="410" name="Combinación 410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411" name="Combinación 411"/>
                            <wpg:cNvGrpSpPr/>
                            <wpg:grpSpPr>
                              <a:xfrm rot="0">
                                <a:off x="0" y="0"/>
                                <a:ext cx="5964901" cy="783299"/>
                                <a:chOff x="0" y="0"/>
                                <a:chExt cx="5964901" cy="783299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413" name="Imágenes 413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964901" cy="7832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type="#_x0000_t1" id="Combinación 414" o:spid="_x0000_s414" coordorigin="11267,9411" coordsize="9393,1233" style="position:absolute;&#10;margin-left:-1.0984253pt;&#10;margin-top:-9.662925pt;&#10;width:469.67725pt;&#10;height:61.677155pt;&#10;z-index:-31;&#10;mso-position-horizontal:absolute;&#10;mso-position-vertical:absolute;&#10;mso-wrap-distance-left:8.999863pt;&#10;mso-wrap-distance-right:8.999863pt;">
                      <v:shape type="#_x0000_t75" id="Imágenes 415" o:spid="_x0000_s415" style="position:absolute;&#10;left:11267;&#10;top:9411;&#10;width:9393;&#10;height:1233;" filled="f" stroked="f" strokeweight="1.0pt">
                        <v:imagedata r:id="rId20" o:title="9866616791778244017473"/>
                        <o:lock aspectratio="t"/>
                        <v:stroke color="#000000"/>
                      </v:shape>
                    </v:group>
                  </w:pict>
                </mc:Fallback>
              </mc:AlternateContent>
            </w:r>
            <w:r>
              <w:t>Linux</w:t>
              <w:tab/>
              <w:t>administration,</w:t>
              <w:tab/>
              <w:t>hardening,</w:t>
              <w:tab/>
              <w:t>automation scripts</w:t>
            </w:r>
          </w:p>
        </w:tc>
      </w:tr>
      <w:tr>
        <w:trPr>
          <w:trHeight w:val="760"/>
        </w:trPr>
        <w:tc>
          <w:tcPr>
            <w:tcW w:w="550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</w:tcPr>
          <w:p>
            <w:pPr>
              <w:spacing w:after="0" w:line="259" w:lineRule="auto"/>
              <w:ind w:left="0" w:right="-1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inline distT="0" distB="0" distL="114298" distR="114298">
                      <wp:extent cx="3511200" cy="490700"/>
                      <wp:effectExtent l="0" t="0" r="0" b="0"/>
                      <wp:docPr id="416" name="Combinación 416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417" name="Combinación 417"/>
                            <wpg:cNvGrpSpPr/>
                            <wpg:grpSpPr>
                              <a:xfrm rot="0">
                                <a:off x="0" y="0"/>
                                <a:ext cx="3511200" cy="490700"/>
                                <a:chOff x="0" y="0"/>
                                <a:chExt cx="3511200" cy="49070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419" name="Imágenes 419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4"/>
                                  <a:ext cx="3511200" cy="490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wsp>
                              <wps:cNvPr id="420" name="Rectángulos 420"/>
                              <wps:cNvSpPr/>
                              <wps:spPr>
                                <a:xfrm rot="0">
                                  <a:off x="172699" y="112907"/>
                                  <a:ext cx="214100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421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24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22" name="Rectángulos 422"/>
                              <wps:cNvSpPr/>
                              <wps:spPr>
                                <a:xfrm rot="0">
                                  <a:off x="325099" y="112907"/>
                                  <a:ext cx="202600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423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5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24" name="Rectángulos 424"/>
                              <wps:cNvSpPr/>
                              <wps:spPr>
                                <a:xfrm rot="0">
                                  <a:off x="464800" y="112907"/>
                                  <a:ext cx="267199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425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3"/>
                                      </w:rPr>
                                      <w:t>w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26" name="Rectángulos 426"/>
                              <wps:cNvSpPr/>
                              <wps:spPr>
                                <a:xfrm rot="0">
                                  <a:off x="655300" y="112907"/>
                                  <a:ext cx="196600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427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6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28" name="Rectángulos 428"/>
                              <wps:cNvSpPr/>
                              <wps:spPr>
                                <a:xfrm rot="0">
                                  <a:off x="795000" y="112907"/>
                                  <a:ext cx="125999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429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08"/>
                                      </w:rPr>
                                      <w:t>r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30" name="Rectángulos 430"/>
                              <wps:cNvSpPr/>
                              <wps:spPr>
                                <a:xfrm rot="0">
                                  <a:off x="871200" y="112907"/>
                                  <a:ext cx="191499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431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25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32" name="Rectángulos 432"/>
                              <wps:cNvSpPr/>
                              <wps:spPr>
                                <a:xfrm rot="0">
                                  <a:off x="1010900" y="112907"/>
                                  <a:ext cx="199299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433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3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34" name="Rectángulos 434"/>
                              <wps:cNvSpPr/>
                              <wps:spPr>
                                <a:xfrm rot="0">
                                  <a:off x="1150600" y="112907"/>
                                  <a:ext cx="196600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435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6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36" name="Rectángulos 436"/>
                              <wps:cNvSpPr/>
                              <wps:spPr>
                                <a:xfrm rot="0">
                                  <a:off x="1290299" y="112907"/>
                                  <a:ext cx="72200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437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96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38" name="Rectángulos 438"/>
                              <wps:cNvSpPr/>
                              <wps:spPr>
                                <a:xfrm rot="0">
                                  <a:off x="1341100" y="112907"/>
                                  <a:ext cx="72200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439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96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type="#_x0000_t1" id="Combinación 440" o:spid="_x0000_s440" coordorigin="1920,10925" coordsize="5529,772" style="width:276.47247pt;&#10;height:38.6378pt;">
                      <v:shape type="#_x0000_t75" id="Imágenes 441" o:spid="_x0000_s441" style="position:absolute;&#10;left:1920;&#10;top:10925;&#10;width:5529;&#10;height:772;" filled="f" stroked="f" strokeweight="1.0pt">
                        <v:imagedata r:id="rId22" o:title="4525637711778244017475"/>
                        <o:lock aspectratio="t"/>
                        <v:stroke color="#000000"/>
                      </v:shape>
                      <v:rect type="#_x0000_t1" id="Rectángulos 442" o:spid="_x0000_s442" style="position:absolute;&#10;left:2191;&#10;top:11103;&#10;width:337;&#10;height:558;&#10;mso-wrap-style:square;" filled="f" stroked="f" strokeweight="1.0pt">
                        <v:textbox id="922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4"/>
                                </w:rPr>
                                <w:t>P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443" o:spid="_x0000_s443" style="position:absolute;&#10;left:2431;&#10;top:11103;&#10;width:319;&#10;height:558;&#10;mso-wrap-style:square;" filled="f" stroked="f" strokeweight="1.0pt">
                        <v:textbox id="923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5"/>
                                </w:rPr>
                                <w:t>o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444" o:spid="_x0000_s444" style="position:absolute;&#10;left:2651;&#10;top:11103;&#10;width:420;&#10;height:558;&#10;mso-wrap-style:square;" filled="f" stroked="f" strokeweight="1.0pt">
                        <v:textbox id="924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3"/>
                                </w:rPr>
                                <w:t>w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445" o:spid="_x0000_s445" style="position:absolute;&#10;left:2951;&#10;top:11103;&#10;width:309;&#10;height:558;&#10;mso-wrap-style:square;" filled="f" stroked="f" strokeweight="1.0pt">
                        <v:textbox id="925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6"/>
                                </w:rPr>
                                <w:t>e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446" o:spid="_x0000_s446" style="position:absolute;&#10;left:3171;&#10;top:11103;&#10;width:198;&#10;height:558;&#10;mso-wrap-style:square;" filled="f" stroked="f" strokeweight="1.0pt">
                        <v:textbox id="926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8"/>
                                </w:rPr>
                                <w:t>r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447" o:spid="_x0000_s447" style="position:absolute;&#10;left:3291;&#10;top:11103;&#10;width:301;&#10;height:558;&#10;mso-wrap-style:square;" filled="f" stroked="f" strokeweight="1.0pt">
                        <v:textbox id="927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5"/>
                                </w:rPr>
                                <w:t>S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448" o:spid="_x0000_s448" style="position:absolute;&#10;left:3511;&#10;top:11103;&#10;width:313;&#10;height:558;&#10;mso-wrap-style:square;" filled="f" stroked="f" strokeweight="1.0pt">
                        <v:textbox id="928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3"/>
                                </w:rPr>
                                <w:t>h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449" o:spid="_x0000_s449" style="position:absolute;&#10;left:3731;&#10;top:11103;&#10;width:309;&#10;height:558;&#10;mso-wrap-style:square;" filled="f" stroked="f" strokeweight="1.0pt">
                        <v:textbox id="929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6"/>
                                </w:rPr>
                                <w:t>e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450" o:spid="_x0000_s450" style="position:absolute;&#10;left:3951;&#10;top:11103;&#10;width:113;&#10;height:558;&#10;mso-wrap-style:square;" filled="f" stroked="f" strokeweight="1.0pt">
                        <v:textbox id="930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6"/>
                                </w:rPr>
                                <w:t>l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451" o:spid="_x0000_s451" style="position:absolute;&#10;left:4031;&#10;top:11103;&#10;width:113;&#10;height:558;&#10;mso-wrap-style:square;" filled="f" stroked="f" strokeweight="1.0pt">
                        <v:textbox id="931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6"/>
                                </w:rPr>
                                <w:t>l</w:t>
                              </w:r>
                            </w:p>
                          </w:txbxContent>
                        </v:textbox>
                        <v:stroke color="#000000"/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6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vAlign w:val="center"/>
          </w:tcPr>
          <w:p>
            <w:pPr>
              <w:spacing w:after="0" w:line="259" w:lineRule="auto"/>
              <w:ind w:left="25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114298" distR="114298" simplePos="0" relativeHeight="2" behindDoc="1" locked="0" layoutInCell="1" hidden="0" allowOverlap="1">
                      <wp:simplePos x="0" y="0"/>
                      <wp:positionH relativeFrom="column">
                        <wp:posOffset>-1250</wp:posOffset>
                      </wp:positionH>
                      <wp:positionV relativeFrom="paragraph">
                        <wp:posOffset>-112917</wp:posOffset>
                      </wp:positionV>
                      <wp:extent cx="2459699" cy="490699"/>
                      <wp:effectExtent l="0" t="0" r="0" b="0"/>
                      <wp:wrapNone/>
                      <wp:docPr id="452" name="Combinación 452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453" name="Combinación 453"/>
                            <wpg:cNvGrpSpPr/>
                            <wpg:grpSpPr>
                              <a:xfrm rot="0">
                                <a:off x="0" y="0"/>
                                <a:ext cx="2459699" cy="490699"/>
                                <a:chOff x="0" y="0"/>
                                <a:chExt cx="2459699" cy="490699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455" name="Imágenes 455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459699" cy="490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type="#_x0000_t1" id="Combinación 456" o:spid="_x0000_s456" coordorigin="7418,10737" coordsize="3873,772" style="position:absolute;&#10;margin-left:-0.0984252pt;&#10;margin-top:-8.89115pt;&#10;width:193.67714pt;&#10;height:38.637783pt;&#10;z-index:-40;&#10;mso-position-horizontal:absolute;&#10;mso-position-vertical:absolute;&#10;mso-wrap-distance-left:8.999863pt;&#10;mso-wrap-distance-right:8.999863pt;">
                      <v:shape type="#_x0000_t75" id="Imágenes 457" o:spid="_x0000_s457" style="position:absolute;&#10;left:7418;&#10;top:10737;&#10;width:3873;&#10;height:772;" filled="f" stroked="f" strokeweight="1.0pt">
                        <v:imagedata r:id="rId24" o:title="1496844801778244017478"/>
                        <o:lock aspectratio="t"/>
                        <v:stroke color="#000000"/>
                      </v:shape>
                    </v:group>
                  </w:pict>
                </mc:Fallback>
              </mc:AlternateContent>
            </w:r>
            <w:r>
              <w:t>Basic–Intermediate</w:t>
            </w:r>
          </w:p>
        </w:tc>
        <w:tc>
          <w:tcPr>
            <w:tcW w:w="936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vAlign w:val="center"/>
          </w:tcPr>
          <w:p>
            <w:pPr>
              <w:spacing w:after="0" w:line="259" w:lineRule="auto"/>
              <w:ind w:left="25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114298" distR="114298" simplePos="0" relativeHeight="3" behindDoc="1" locked="0" layoutInCell="1" hidden="0" allowOverlap="1">
                      <wp:simplePos x="0" y="0"/>
                      <wp:positionH relativeFrom="column">
                        <wp:posOffset>-13950</wp:posOffset>
                      </wp:positionH>
                      <wp:positionV relativeFrom="paragraph">
                        <wp:posOffset>-112917</wp:posOffset>
                      </wp:positionV>
                      <wp:extent cx="5964901" cy="490699"/>
                      <wp:effectExtent l="0" t="0" r="0" b="0"/>
                      <wp:wrapNone/>
                      <wp:docPr id="458" name="Combinación 458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459" name="Combinación 459"/>
                            <wpg:cNvGrpSpPr/>
                            <wpg:grpSpPr>
                              <a:xfrm rot="0">
                                <a:off x="0" y="0"/>
                                <a:ext cx="5964901" cy="490699"/>
                                <a:chOff x="0" y="0"/>
                                <a:chExt cx="5964901" cy="490699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461" name="Imágenes 461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964901" cy="490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type="#_x0000_t1" id="Combinación 462" o:spid="_x0000_s462" coordorigin="11267,10737" coordsize="9393,772" style="position:absolute;&#10;margin-left:-1.0984253pt;&#10;margin-top:-8.891122pt;&#10;width:469.67725pt;&#10;height:38.63778pt;&#10;z-index:-39;&#10;mso-position-horizontal:absolute;&#10;mso-position-vertical:absolute;&#10;mso-wrap-distance-left:8.999863pt;&#10;mso-wrap-distance-right:8.999863pt;">
                      <v:shape type="#_x0000_t75" id="Imágenes 463" o:spid="_x0000_s463" style="position:absolute;&#10;left:11267;&#10;top:10737;&#10;width:9393;&#10;height:772;" filled="f" stroked="f" strokeweight="1.0pt">
                        <v:imagedata r:id="rId26" o:title="224116641778244017480"/>
                        <o:lock aspectratio="t"/>
                        <v:stroke color="#000000"/>
                      </v:shape>
                    </v:group>
                  </w:pict>
                </mc:Fallback>
              </mc:AlternateContent>
            </w:r>
            <w:r>
              <w:t>Windows administration, Active Directory, auditing</w:t>
            </w:r>
          </w:p>
        </w:tc>
      </w:tr>
      <w:tr>
        <w:trPr>
          <w:trHeight w:val="780"/>
        </w:trPr>
        <w:tc>
          <w:tcPr>
            <w:tcW w:w="550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</w:tcPr>
          <w:p>
            <w:pPr>
              <w:spacing w:after="0" w:line="259" w:lineRule="auto"/>
              <w:ind w:left="0" w:right="-1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inline distT="0" distB="0" distL="114298" distR="114298">
                      <wp:extent cx="3511200" cy="499799"/>
                      <wp:effectExtent l="0" t="0" r="0" b="0"/>
                      <wp:docPr id="464" name="Combinación 464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465" name="Combinación 465"/>
                            <wpg:cNvGrpSpPr/>
                            <wpg:grpSpPr>
                              <a:xfrm rot="0">
                                <a:off x="0" y="0"/>
                                <a:ext cx="3511200" cy="499799"/>
                                <a:chOff x="0" y="0"/>
                                <a:chExt cx="3511200" cy="499799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467" name="Imágenes 467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-4"/>
                                  <a:ext cx="3511200" cy="4997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wsp>
                              <wps:cNvPr id="468" name="Rectángulos 468"/>
                              <wps:cNvSpPr/>
                              <wps:spPr>
                                <a:xfrm rot="0">
                                  <a:off x="172699" y="122479"/>
                                  <a:ext cx="2341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469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29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0" name="Rectángulos 470"/>
                              <wps:cNvSpPr/>
                              <wps:spPr>
                                <a:xfrm rot="0">
                                  <a:off x="401300" y="122479"/>
                                  <a:ext cx="1363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471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1"/>
                                      </w:rPr>
                                      <w:t>/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2" name="Rectángulos 472"/>
                              <wps:cNvSpPr/>
                              <wps:spPr>
                                <a:xfrm rot="0">
                                  <a:off x="553699" y="122479"/>
                                  <a:ext cx="2340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473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29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4" name="Rectángulos 474"/>
                              <wps:cNvSpPr/>
                              <wps:spPr>
                                <a:xfrm rot="0">
                                  <a:off x="718799" y="183386"/>
                                  <a:ext cx="210400" cy="1773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475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25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6" name="Rectángulos 476"/>
                              <wps:cNvSpPr/>
                              <wps:spPr>
                                <a:xfrm rot="0">
                                  <a:off x="871200" y="183386"/>
                                  <a:ext cx="210399" cy="1773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477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25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type="#_x0000_t1" id="Combinación 478" o:spid="_x0000_s478" coordorigin="1920,12011" coordsize="5529,787" style="width:276.47247pt;&#10;height:39.35433pt;">
                      <v:shape type="#_x0000_t75" id="Imágenes 479" o:spid="_x0000_s479" style="position:absolute;&#10;left:1920;&#10;top:12011;&#10;width:5529;&#10;height:787;" filled="f" stroked="f" strokeweight="1.0pt">
                        <v:imagedata r:id="rId28" o:title="6069356101778244017481"/>
                        <o:lock aspectratio="t"/>
                        <v:stroke color="#000000"/>
                      </v:shape>
                      <v:rect type="#_x0000_t1" id="Rectángulos 480" o:spid="_x0000_s480" style="position:absolute;&#10;left:2191;&#10;top:12204;&#10;width:368;&#10;height:558;&#10;mso-wrap-style:square;" filled="f" stroked="f" strokeweight="1.0pt">
                        <v:textbox id="932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9"/>
                                </w:rPr>
                                <w:t>C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481" o:spid="_x0000_s481" style="position:absolute;&#10;left:2551;&#10;top:12204;&#10;width:214;&#10;height:558;&#10;mso-wrap-style:square;" filled="f" stroked="f" strokeweight="1.0pt">
                        <v:textbox id="933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1"/>
                                </w:rPr>
                                <w:t>/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482" o:spid="_x0000_s482" style="position:absolute;&#10;left:2791;&#10;top:12204;&#10;width:368;&#10;height:558;&#10;mso-wrap-style:square;" filled="f" stroked="f" strokeweight="1.0pt">
                        <v:textbox id="934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9"/>
                                </w:rPr>
                                <w:t>C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483" o:spid="_x0000_s483" style="position:absolute;&#10;left:3051;&#10;top:12300;&#10;width:331;&#10;height:279;&#10;mso-wrap-style:square;" filled="f" stroked="f" strokeweight="1.0pt">
                        <v:textbox id="935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5"/>
                                </w:rPr>
                                <w:t>+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484" o:spid="_x0000_s484" style="position:absolute;&#10;left:3291;&#10;top:12300;&#10;width:331;&#10;height:279;&#10;mso-wrap-style:square;" filled="f" stroked="f" strokeweight="1.0pt">
                        <v:textbox id="936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5"/>
                                </w:rPr>
                                <w:t>+</w:t>
                              </w:r>
                            </w:p>
                          </w:txbxContent>
                        </v:textbox>
                        <v:stroke color="#000000"/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6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</w:tcPr>
          <w:p>
            <w:pPr>
              <w:spacing w:after="0" w:line="259" w:lineRule="auto"/>
              <w:ind w:left="0" w:right="-1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inline distT="0" distB="0" distL="114298" distR="114298">
                      <wp:extent cx="2459700" cy="499799"/>
                      <wp:effectExtent l="0" t="0" r="0" b="0"/>
                      <wp:docPr id="485" name="Combinación 485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486" name="Combinación 486"/>
                            <wpg:cNvGrpSpPr/>
                            <wpg:grpSpPr>
                              <a:xfrm rot="0">
                                <a:off x="0" y="0"/>
                                <a:ext cx="2459700" cy="499799"/>
                                <a:chOff x="0" y="0"/>
                                <a:chExt cx="2459700" cy="499799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488" name="Imágenes 488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-4"/>
                                  <a:ext cx="2459700" cy="4997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wsp>
                              <wps:cNvPr id="489" name="Rectángulos 489"/>
                              <wps:cNvSpPr/>
                              <wps:spPr>
                                <a:xfrm rot="0">
                                  <a:off x="160000" y="122479"/>
                                  <a:ext cx="2205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490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22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91" name="Rectángulos 491"/>
                              <wps:cNvSpPr/>
                              <wps:spPr>
                                <a:xfrm rot="0">
                                  <a:off x="312400" y="122479"/>
                                  <a:ext cx="1905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492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9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93" name="Rectángulos 493"/>
                              <wps:cNvSpPr/>
                              <wps:spPr>
                                <a:xfrm rot="0">
                                  <a:off x="452100" y="122479"/>
                                  <a:ext cx="1635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494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25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95" name="Rectángulos 495"/>
                              <wps:cNvSpPr/>
                              <wps:spPr>
                                <a:xfrm rot="0">
                                  <a:off x="566399" y="122479"/>
                                  <a:ext cx="816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496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09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97" name="Rectángulos 497"/>
                              <wps:cNvSpPr/>
                              <wps:spPr>
                                <a:xfrm rot="0">
                                  <a:off x="629900" y="122479"/>
                                  <a:ext cx="1779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498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23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type="#_x0000_t1" id="Combinación 499" o:spid="_x0000_s499" coordorigin="7430,12011" coordsize="3873,787" style="width:193.67719pt;&#10;height:39.35433pt;">
                      <v:shape type="#_x0000_t75" id="Imágenes 500" o:spid="_x0000_s500" style="position:absolute;&#10;left:7430;&#10;top:12011;&#10;width:3873;&#10;height:787;" filled="f" stroked="f" strokeweight="1.0pt">
                        <v:imagedata r:id="rId30" o:title="5399483641778244017483"/>
                        <o:lock aspectratio="t"/>
                        <v:stroke color="#000000"/>
                      </v:shape>
                      <v:rect type="#_x0000_t1" id="Rectángulos 501" o:spid="_x0000_s501" style="position:absolute;&#10;left:7682;&#10;top:12204;&#10;width:347;&#10;height:558;&#10;mso-wrap-style:square;" filled="f" stroked="f" strokeweight="1.0pt">
                        <v:textbox id="937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2"/>
                                </w:rPr>
                                <w:t>B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502" o:spid="_x0000_s502" style="position:absolute;&#10;left:7922;&#10;top:12204;&#10;width:300;&#10;height:558;&#10;mso-wrap-style:square;" filled="f" stroked="f" strokeweight="1.0pt">
                        <v:textbox id="938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503" o:spid="_x0000_s503" style="position:absolute;&#10;left:8142;&#10;top:12204;&#10;width:257;&#10;height:558;&#10;mso-wrap-style:square;" filled="f" stroked="f" strokeweight="1.0pt">
                        <v:textbox id="939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5"/>
                                </w:rPr>
                                <w:t>s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504" o:spid="_x0000_s504" style="position:absolute;&#10;left:8322;&#10;top:12204;&#10;width:128;&#10;height:558;&#10;mso-wrap-style:square;" filled="f" stroked="f" strokeweight="1.0pt">
                        <v:textbox id="940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505" o:spid="_x0000_s505" style="position:absolute;&#10;left:8422;&#10;top:12204;&#10;width:280;&#10;height:558;&#10;mso-wrap-style:square;" filled="f" stroked="f" strokeweight="1.0pt">
                        <v:textbox id="941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3"/>
                                </w:rPr>
                                <w:t>c</w:t>
                              </w:r>
                            </w:p>
                          </w:txbxContent>
                        </v:textbox>
                        <v:stroke color="#000000"/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36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vAlign w:val="center"/>
          </w:tcPr>
          <w:p>
            <w:pPr>
              <w:spacing w:after="0" w:line="259" w:lineRule="auto"/>
              <w:ind w:left="25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114298" distR="114298" simplePos="0" relativeHeight="4" behindDoc="1" locked="0" layoutInCell="1" hidden="0" allowOverlap="1">
                      <wp:simplePos x="0" y="0"/>
                      <wp:positionH relativeFrom="column">
                        <wp:posOffset>-13950</wp:posOffset>
                      </wp:positionH>
                      <wp:positionV relativeFrom="paragraph">
                        <wp:posOffset>-122517</wp:posOffset>
                      </wp:positionV>
                      <wp:extent cx="5964901" cy="499800"/>
                      <wp:effectExtent l="0" t="0" r="0" b="0"/>
                      <wp:wrapNone/>
                      <wp:docPr id="506" name="Combinación 506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507" name="Combinación 507"/>
                            <wpg:cNvGrpSpPr/>
                            <wpg:grpSpPr>
                              <a:xfrm rot="0">
                                <a:off x="0" y="0"/>
                                <a:ext cx="5964901" cy="499800"/>
                                <a:chOff x="0" y="0"/>
                                <a:chExt cx="5964901" cy="49980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509" name="Imágenes 509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964901" cy="4998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type="#_x0000_t1" id="Combinación 510" o:spid="_x0000_s510" coordorigin="11267,11808" coordsize="9393,787" style="position:absolute;&#10;margin-left:-1.0984253pt;&#10;margin-top:-9.647067pt;&#10;width:469.67725pt;&#10;height:39.354332pt;&#10;z-index:-38;&#10;mso-position-horizontal:absolute;&#10;mso-position-vertical:absolute;&#10;mso-wrap-distance-left:8.999863pt;&#10;mso-wrap-distance-right:8.999863pt;">
                      <v:shape type="#_x0000_t75" id="Imágenes 511" o:spid="_x0000_s511" style="position:absolute;&#10;left:11267;&#10;top:11808;&#10;width:9393;&#10;height:787;" filled="f" stroked="f" strokeweight="1.0pt">
                        <v:imagedata r:id="rId32" o:title="4125712801778244017485"/>
                        <o:lock aspectratio="t"/>
                        <v:stroke color="#000000"/>
                      </v:shape>
                    </v:group>
                  </w:pict>
                </mc:Fallback>
              </mc:AlternateContent>
            </w:r>
            <w:r>
              <w:t>Microcontrollers, educational robotics</w:t>
            </w:r>
          </w:p>
        </w:tc>
      </w:tr>
      <w:tr>
        <w:trPr>
          <w:trHeight w:val="780"/>
        </w:trPr>
        <w:tc>
          <w:tcPr>
            <w:tcW w:w="550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</w:tcPr>
          <w:p>
            <w:pPr>
              <w:spacing w:after="0" w:line="259" w:lineRule="auto"/>
              <w:ind w:left="0" w:right="-1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inline distT="0" distB="0" distL="114298" distR="114298">
                      <wp:extent cx="3511200" cy="502900"/>
                      <wp:effectExtent l="0" t="0" r="0" b="0"/>
                      <wp:docPr id="512" name="Combinación 512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513" name="Combinación 513"/>
                            <wpg:cNvGrpSpPr/>
                            <wpg:grpSpPr>
                              <a:xfrm rot="0">
                                <a:off x="0" y="0"/>
                                <a:ext cx="3511200" cy="502900"/>
                                <a:chOff x="0" y="0"/>
                                <a:chExt cx="3511200" cy="50290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515" name="Imágenes 515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-6"/>
                                  <a:ext cx="3511200" cy="5029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wsp>
                              <wps:cNvPr id="516" name="Rectángulos 516"/>
                              <wps:cNvSpPr/>
                              <wps:spPr>
                                <a:xfrm rot="0">
                                  <a:off x="172699" y="126086"/>
                                  <a:ext cx="1915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517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25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18" name="Rectángulos 518"/>
                              <wps:cNvSpPr/>
                              <wps:spPr>
                                <a:xfrm rot="0">
                                  <a:off x="312400" y="126086"/>
                                  <a:ext cx="2684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519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9"/>
                                      </w:rPr>
                                      <w:t>Q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20" name="Rectángulos 520"/>
                              <wps:cNvSpPr/>
                              <wps:spPr>
                                <a:xfrm rot="0">
                                  <a:off x="490200" y="126086"/>
                                  <a:ext cx="1846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521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30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type="#_x0000_t1" id="Combinación 522" o:spid="_x0000_s522" coordorigin="1920,12875" coordsize="5529,791" style="width:276.47247pt;&#10;height:39.598427pt;">
                      <v:shape type="#_x0000_t75" id="Imágenes 523" o:spid="_x0000_s523" style="position:absolute;&#10;left:1920;&#10;top:12875;&#10;width:5529;&#10;height:791;" filled="f" stroked="f" strokeweight="1.0pt">
                        <v:imagedata r:id="rId34" o:title="8170988151778244017487"/>
                        <o:lock aspectratio="t"/>
                        <v:stroke color="#000000"/>
                      </v:shape>
                      <v:rect type="#_x0000_t1" id="Rectángulos 524" o:spid="_x0000_s524" style="position:absolute;&#10;left:2191;&#10;top:13074;&#10;width:301;&#10;height:558;&#10;mso-wrap-style:square;" filled="f" stroked="f" strokeweight="1.0pt">
                        <v:textbox id="942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5"/>
                                </w:rPr>
                                <w:t>S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525" o:spid="_x0000_s525" style="position:absolute;&#10;left:2411;&#10;top:13074;&#10;width:422;&#10;height:558;&#10;mso-wrap-style:square;" filled="f" stroked="f" strokeweight="1.0pt">
                        <v:textbox id="943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9"/>
                                </w:rPr>
                                <w:t>Q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526" o:spid="_x0000_s526" style="position:absolute;&#10;left:2691;&#10;top:13074;&#10;width:290;&#10;height:558;&#10;mso-wrap-style:square;" filled="f" stroked="f" strokeweight="1.0pt">
                        <v:textbox id="944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30"/>
                                </w:rPr>
                                <w:t>L</w:t>
                              </w:r>
                            </w:p>
                          </w:txbxContent>
                        </v:textbox>
                        <v:stroke color="#000000"/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6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</w:tcPr>
          <w:p>
            <w:pPr>
              <w:spacing w:after="0" w:line="259" w:lineRule="auto"/>
              <w:ind w:left="0" w:right="-1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inline distT="0" distB="0" distL="114298" distR="114298">
                      <wp:extent cx="2459700" cy="502900"/>
                      <wp:effectExtent l="0" t="0" r="0" b="0"/>
                      <wp:docPr id="527" name="Combinación 527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528" name="Combinación 528"/>
                            <wpg:cNvGrpSpPr/>
                            <wpg:grpSpPr>
                              <a:xfrm rot="0">
                                <a:off x="0" y="0"/>
                                <a:ext cx="2459700" cy="502900"/>
                                <a:chOff x="0" y="0"/>
                                <a:chExt cx="2459700" cy="50290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530" name="Imágenes 530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-6"/>
                                  <a:ext cx="2459700" cy="5029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wsp>
                              <wps:cNvPr id="531" name="Rectángulos 531"/>
                              <wps:cNvSpPr/>
                              <wps:spPr>
                                <a:xfrm rot="0">
                                  <a:off x="160000" y="126086"/>
                                  <a:ext cx="2205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532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22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33" name="Rectángulos 533"/>
                              <wps:cNvSpPr/>
                              <wps:spPr>
                                <a:xfrm rot="0">
                                  <a:off x="312400" y="126086"/>
                                  <a:ext cx="1905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534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9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35" name="Rectángulos 535"/>
                              <wps:cNvSpPr/>
                              <wps:spPr>
                                <a:xfrm rot="0">
                                  <a:off x="452100" y="126086"/>
                                  <a:ext cx="1635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536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25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37" name="Rectángulos 537"/>
                              <wps:cNvSpPr/>
                              <wps:spPr>
                                <a:xfrm rot="0">
                                  <a:off x="566399" y="126086"/>
                                  <a:ext cx="816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538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09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39" name="Rectángulos 539"/>
                              <wps:cNvSpPr/>
                              <wps:spPr>
                                <a:xfrm rot="0">
                                  <a:off x="629900" y="126086"/>
                                  <a:ext cx="1779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540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23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type="#_x0000_t1" id="Combinación 541" o:spid="_x0000_s541" coordorigin="7430,12875" coordsize="3873,791" style="width:193.67719pt;&#10;height:39.598427pt;">
                      <v:shape type="#_x0000_t75" id="Imágenes 542" o:spid="_x0000_s542" style="position:absolute;&#10;left:7430;&#10;top:12875;&#10;width:3873;&#10;height:791;" filled="f" stroked="f" strokeweight="1.0pt">
                        <v:imagedata r:id="rId36" o:title="7640991611778244017489"/>
                        <o:lock aspectratio="t"/>
                        <v:stroke color="#000000"/>
                      </v:shape>
                      <v:rect type="#_x0000_t1" id="Rectángulos 543" o:spid="_x0000_s543" style="position:absolute;&#10;left:7682;&#10;top:13074;&#10;width:347;&#10;height:558;&#10;mso-wrap-style:square;" filled="f" stroked="f" strokeweight="1.0pt">
                        <v:textbox id="945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2"/>
                                </w:rPr>
                                <w:t>B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544" o:spid="_x0000_s544" style="position:absolute;&#10;left:7922;&#10;top:13074;&#10;width:300;&#10;height:558;&#10;mso-wrap-style:square;" filled="f" stroked="f" strokeweight="1.0pt">
                        <v:textbox id="946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545" o:spid="_x0000_s545" style="position:absolute;&#10;left:8142;&#10;top:13074;&#10;width:257;&#10;height:558;&#10;mso-wrap-style:square;" filled="f" stroked="f" strokeweight="1.0pt">
                        <v:textbox id="947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5"/>
                                </w:rPr>
                                <w:t>s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546" o:spid="_x0000_s546" style="position:absolute;&#10;left:8322;&#10;top:13074;&#10;width:128;&#10;height:558;&#10;mso-wrap-style:square;" filled="f" stroked="f" strokeweight="1.0pt">
                        <v:textbox id="948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547" o:spid="_x0000_s547" style="position:absolute;&#10;left:8422;&#10;top:13074;&#10;width:280;&#10;height:558;&#10;mso-wrap-style:square;" filled="f" stroked="f" strokeweight="1.0pt">
                        <v:textbox id="949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3"/>
                                </w:rPr>
                                <w:t>c</w:t>
                              </w:r>
                            </w:p>
                          </w:txbxContent>
                        </v:textbox>
                        <v:stroke color="#000000"/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36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vAlign w:val="center"/>
          </w:tcPr>
          <w:p>
            <w:pPr>
              <w:spacing w:after="0" w:line="259" w:lineRule="auto"/>
              <w:ind w:left="25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114298" distR="114298" simplePos="0" relativeHeight="5" behindDoc="1" locked="0" layoutInCell="1" hidden="0" allowOverlap="1">
                      <wp:simplePos x="0" y="0"/>
                      <wp:positionH relativeFrom="column">
                        <wp:posOffset>-13950</wp:posOffset>
                      </wp:positionH>
                      <wp:positionV relativeFrom="paragraph">
                        <wp:posOffset>-126117</wp:posOffset>
                      </wp:positionV>
                      <wp:extent cx="5964901" cy="502899"/>
                      <wp:effectExtent l="0" t="0" r="0" b="0"/>
                      <wp:wrapNone/>
                      <wp:docPr id="548" name="Combinación 548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549" name="Combinación 549"/>
                            <wpg:cNvGrpSpPr/>
                            <wpg:grpSpPr>
                              <a:xfrm rot="0">
                                <a:off x="0" y="0"/>
                                <a:ext cx="5964901" cy="502899"/>
                                <a:chOff x="0" y="0"/>
                                <a:chExt cx="5964901" cy="502899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551" name="Imágenes 551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964901" cy="5028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type="#_x0000_t1" id="Combinación 552" o:spid="_x0000_s552" coordorigin="11267,12667" coordsize="9393,791" style="position:absolute;&#10;margin-left:-1.0984253pt;&#10;margin-top:-9.930501pt;&#10;width:469.67725pt;&#10;height:39.59842pt;&#10;z-index:-37;&#10;mso-position-horizontal:absolute;&#10;mso-position-vertical:absolute;&#10;mso-wrap-distance-left:8.999863pt;&#10;mso-wrap-distance-right:8.999863pt;">
                      <v:shape type="#_x0000_t75" id="Imágenes 553" o:spid="_x0000_s553" style="position:absolute;&#10;left:11267;&#10;top:12667;&#10;width:9393;&#10;height:791;" filled="f" stroked="f" strokeweight="1.0pt">
                        <v:imagedata r:id="rId38" o:title="9397156221778244017490"/>
                        <o:lock aspectratio="t"/>
                        <v:stroke color="#000000"/>
                      </v:shape>
                    </v:group>
                  </w:pict>
                </mc:Fallback>
              </mc:AlternateContent>
            </w:r>
            <w:r>
              <w:t>Database management, basic queries</w:t>
            </w:r>
          </w:p>
        </w:tc>
      </w:tr>
    </w:tbl>
    <w:p>
      <w:r>
        <w:t>Networks &amp; Telecommunications</w:t>
      </w:r>
    </w:p>
    <w:p>
      <w:pPr>
        <w:ind w:left="555"/>
      </w:pPr>
      <w:r>
        <w:rPr>
          <w:sz w:val="62"/>
          <w:vertAlign w:val="superscript"/>
        </w:rPr>
        <w:footnoteReference w:id="11"/>
      </w:r>
      <w:r>
        <w:rPr>
          <w:sz w:val="62"/>
          <w:vertAlign w:val="superscript"/>
        </w:rPr>
        <w:t xml:space="preserve"> </w:t>
      </w:r>
      <w:r>
        <w:t>TCP/IP, UDP, HTTP/HTTPS, DNS, DHCP, SNMP</w:t>
      </w:r>
    </w:p>
    <w:p>
      <w:pPr>
        <w:numPr>
          <w:ilvl w:val="0"/>
          <w:numId w:val="8"/>
        </w:numPr>
        <w:ind w:left="825" w:hanging="280"/>
      </w:pPr>
      <w:r>
        <w:t>SSH, SSL/TLS, IPSec, WireGuard, OSPF, EIGRP</w:t>
      </w:r>
    </w:p>
    <w:p>
      <w:pPr>
        <w:numPr>
          <w:ilvl w:val="0"/>
          <w:numId w:val="8"/>
        </w:numPr>
        <w:ind w:left="825" w:hanging="280"/>
      </w:pPr>
      <w:r>
        <w:t>Cisco routers and switches – CLI, L2/L3 routing</w:t>
      </w:r>
    </w:p>
    <w:p>
      <w:pPr>
        <w:numPr>
          <w:ilvl w:val="0"/>
          <w:numId w:val="8"/>
        </w:numPr>
        <w:ind w:left="825" w:hanging="280"/>
      </w:pPr>
      <w:r>
        <w:t>VLANs (802.1Q), inter-VLAN, trunking, Port Security</w:t>
      </w:r>
    </w:p>
    <w:p>
      <w:pPr>
        <w:numPr>
          <w:ilvl w:val="0"/>
          <w:numId w:val="8"/>
        </w:numPr>
        <w:ind w:left="825" w:hanging="280"/>
      </w:pPr>
      <w:r>
        <w:t>Firewalls, ACLs, NAT/PAT, site-to-site and client-to-site VPN</w:t>
      </w:r>
    </w:p>
    <w:p>
      <w:pPr>
        <w:numPr>
          <w:ilvl w:val="0"/>
          <w:numId w:val="8"/>
        </w:numPr>
        <w:spacing w:after="541"/>
        <w:ind w:left="825" w:hanging="280"/>
      </w:pPr>
      <w:r>
        <w:t>Tools: Cisco Packet Tracer, Wireshark, Nmap</w:t>
      </w:r>
    </w:p>
    <w:p>
      <w:pPr>
        <w:spacing w:after="45"/>
      </w:pPr>
      <w:r>
        <w:t>Cybersecurity</w:t>
      </w:r>
    </w:p>
    <w:p>
      <w:pPr>
        <w:numPr>
          <w:ilvl w:val="0"/>
          <w:numId w:val="8"/>
        </w:numPr>
        <w:ind w:left="825" w:hanging="280"/>
      </w:pPr>
      <w:r>
        <w:t>NIST CSF, ISO 27001 (knowledge), CIS Controls</w:t>
      </w:r>
    </w:p>
    <w:p>
      <w:pPr>
        <w:numPr>
          <w:ilvl w:val="0"/>
          <w:numId w:val="8"/>
        </w:numPr>
        <w:ind w:left="825" w:hanging="280"/>
      </w:pPr>
      <w:r>
        <w:t>Metasploit (concepts), Nmap, Wireshark, Burp Suite (basic)</w:t>
      </w:r>
    </w:p>
    <w:p>
      <w:pPr>
        <w:numPr>
          <w:ilvl w:val="0"/>
          <w:numId w:val="8"/>
        </w:numPr>
        <w:ind w:left="825" w:hanging="280"/>
      </w:pPr>
      <w:r>
        <w:t>Splunk, ELK Stack (labs)</w:t>
      </w:r>
    </w:p>
    <w:p>
      <w:pPr>
        <w:numPr>
          <w:ilvl w:val="0"/>
          <w:numId w:val="8"/>
        </w:numPr>
        <w:ind w:left="825" w:hanging="280"/>
      </w:pPr>
      <w:r>
        <w:t>Vulnerability analysis, risk assessment</w:t>
      </w:r>
    </w:p>
    <w:p>
      <w:pPr>
        <w:numPr>
          <w:ilvl w:val="0"/>
          <w:numId w:val="8"/>
        </w:numPr>
        <w:ind w:left="825" w:hanging="280"/>
      </w:pPr>
      <w:r>
        <w:t>Incident response: containment, eradication, recovery</w:t>
      </w:r>
    </w:p>
    <w:p>
      <w:pPr>
        <w:numPr>
          <w:ilvl w:val="0"/>
          <w:numId w:val="8"/>
        </w:numPr>
        <w:spacing w:after="522"/>
        <w:ind w:left="825" w:hanging="280"/>
      </w:pPr>
      <w:r>
        <w:t>Zero Trust, Defense in Depth, least privilege</w:t>
      </w:r>
    </w:p>
    <w:p>
      <w:pPr>
        <w:spacing w:after="56"/>
      </w:pPr>
      <w:r>
        <w:t>Cloud Computing – Microsoft Azure</w:t>
      </w:r>
    </w:p>
    <w:p>
      <w:pPr>
        <w:numPr>
          <w:ilvl w:val="0"/>
          <w:numId w:val="8"/>
        </w:numPr>
        <w:ind w:left="825" w:hanging="280"/>
      </w:pPr>
      <w:r>
        <w:t>VMs, VNets, NSGs, Azure AD, RBAC</w:t>
      </w:r>
    </w:p>
    <w:p>
      <w:pPr>
        <w:numPr>
          <w:ilvl w:val="0"/>
          <w:numId w:val="8"/>
        </w:numPr>
        <w:ind w:left="825" w:hanging="280"/>
      </w:pPr>
      <w:r>
        <w:t>MFA, Conditional Access, PIM, Key Vault</w:t>
      </w:r>
    </w:p>
    <w:p>
      <w:pPr>
        <w:numPr>
          <w:ilvl w:val="0"/>
          <w:numId w:val="8"/>
        </w:numPr>
        <w:ind w:left="825" w:hanging="280"/>
      </w:pPr>
      <w:r>
        <w:t>Azure Security Center, Microsoft Defender for Cloud</w:t>
      </w:r>
    </w:p>
    <w:p>
      <w:pPr>
        <w:numPr>
          <w:ilvl w:val="0"/>
          <w:numId w:val="8"/>
        </w:numPr>
        <w:ind w:left="825" w:hanging="280"/>
      </w:pPr>
      <w:r>
        <w:t>Azure Backup, Site Recovery, Azure Monitor</w:t>
      </w:r>
    </w:p>
    <w:p>
      <w:pPr>
        <w:numPr>
          <w:ilvl w:val="0"/>
          <w:numId w:val="8"/>
        </w:numPr>
        <w:ind w:left="825" w:hanging="280"/>
      </w:pPr>
      <w:r>
        <w:t>Storage Accounts, Log Analytics, Azure CLI</w:t>
      </w:r>
    </w:p>
    <w:p>
      <w:pPr>
        <w:numPr>
          <w:ilvl w:val="0"/>
          <w:numId w:val="8"/>
        </w:numPr>
        <w:spacing w:after="543"/>
        <w:ind w:left="825" w:hanging="280"/>
      </w:pPr>
      <w:r>
        <w:t>Terraform (concepts), ARM Templates</w:t>
      </w:r>
    </w:p>
    <w:p>
      <w:r>
        <w:t>Operating Systems &amp; Virtualization</w:t>
      </w:r>
    </w:p>
    <w:p>
      <w:pPr>
        <w:numPr>
          <w:ilvl w:val="0"/>
          <w:numId w:val="8"/>
        </w:numPr>
        <w:ind w:left="825" w:hanging="280"/>
      </w:pPr>
      <w:r>
        <w:t>Linux: Ubuntu, CentOS, Kali Linux</w:t>
      </w:r>
    </w:p>
    <w:p>
      <w:pPr>
        <w:numPr>
          <w:ilvl w:val="0"/>
          <w:numId w:val="8"/>
        </w:numPr>
        <w:ind w:left="825" w:hanging="280"/>
      </w:pPr>
      <w:r>
        <w:t>Windows 10/11 and Windows Server 2016/2019</w:t>
      </w:r>
    </w:p>
    <w:p>
      <w:pPr>
        <w:numPr>
          <w:ilvl w:val="0"/>
          <w:numId w:val="8"/>
        </w:numPr>
        <w:ind w:left="825" w:hanging="280"/>
      </w:pPr>
      <w:r>
        <w:t>Active Directory, GPO, IIS, WSUS, BitLocker</w:t>
      </w:r>
    </w:p>
    <w:p>
      <w:pPr>
        <w:numPr>
          <w:ilvl w:val="0"/>
          <w:numId w:val="8"/>
        </w:numPr>
        <w:ind w:left="825" w:hanging="280"/>
      </w:pPr>
      <w:r>
        <w:t>VMware, VirtualBox, Hyper-V</w:t>
      </w:r>
    </w:p>
    <w:p>
      <w:pPr>
        <w:numPr>
          <w:ilvl w:val="0"/>
          <w:numId w:val="8"/>
        </w:numPr>
        <w:ind w:left="825" w:hanging="280"/>
      </w:pPr>
      <w:r>
        <w:t>Docker (concepts), Kubernetes (familiarity)</w:t>
      </w:r>
    </w:p>
    <w:p>
      <w:pPr>
        <w:numPr>
          <w:ilvl w:val="0"/>
          <w:numId w:val="8"/>
        </w:numPr>
        <w:spacing w:after="204"/>
        <w:ind w:left="825" w:hanging="280"/>
      </w:pPr>
      <w:r>
        <w:t>Bash scripting, PowerShell</w:t>
      </w:r>
    </w:p>
    <w:p>
      <w:pPr>
        <w:pStyle w:val="1"/>
        <w:ind w:left="0"/>
      </w:pPr>
      <w:r>
        <w:t>LANGUAGES</w:t>
      </w:r>
    </w:p>
    <w:p>
      <w:pPr>
        <w:spacing w:after="170" w:line="259" w:lineRule="auto"/>
        <w:ind w:left="0" w:right="-55" w:firstLine="0"/>
        <w:jc w:val="left"/>
      </w:pPr>
      <w:r>
        <w:rPr>
          <w:sz w:val="22"/>
        </w:rPr>
        <mc:AlternateContent>
          <mc:Choice Requires="wps">
            <w:drawing>
              <wp:inline distT="0" distB="0" distL="114298" distR="114298">
                <wp:extent cx="12903202" cy="25399"/>
                <wp:effectExtent l="0" t="0" r="0" b="0"/>
                <wp:docPr id="554" name="Combinación 55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555" name="Combinación 555"/>
                      <wpg:cNvGrpSpPr/>
                      <wpg:grpSpPr>
                        <a:xfrm rot="0">
                          <a:off x="0" y="0"/>
                          <a:ext cx="12903202" cy="25399"/>
                          <a:chOff x="0" y="0"/>
                          <a:chExt cx="12903202" cy="2539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556" name="曲线 556"/>
                        <wps:cNvSpPr/>
                        <wps:spPr>
                          <a:xfrm rot="0">
                            <a:off x="0" y="0"/>
                            <a:ext cx="12903202" cy="2539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ción 557" o:spid="_x0000_s557" coordorigin="2170,7421" coordsize="20320,39" style="width:1016.0001pt;&#10;height:1.9999999pt;">
                <v:shape type="#_x0000_t0" id="曲线 558" o:spid="_x0000_s558" coordsize="20320,39" path="m,l20320,l20320,39l,39l,e" style="position:absolute;&#10;left:2170;&#10;top:7421;&#10;width:20320;&#10;height:40;" fillcolor="#1F4E79" stroked="t" strokeweight="0.0pt">
                  <v:stroke color="#000000"/>
                </v:shape>
              </v:group>
            </w:pict>
          </mc:Fallback>
        </mc:AlternateContent>
      </w:r>
    </w:p>
    <w:tbl>
      <w:tblPr>
        <w:jc w:val="left"/>
        <w:tblInd w:w="-250" w:type="dxa"/>
        <w:tblW w:w="18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0" w:type="dxa"/>
          <w:left w:w="0" w:type="dxa"/>
          <w:bottom w:w="0" w:type="dxa"/>
          <w:right w:w="0" w:type="dxa"/>
        </w:tblCellMar>
      </w:tblPr>
      <w:tblGrid>
        <w:gridCol w:w="6012"/>
        <w:gridCol w:w="4741"/>
        <w:gridCol w:w="7967"/>
      </w:tblGrid>
      <w:tr>
        <w:trPr>
          <w:trHeight w:val="760"/>
        </w:trPr>
        <w:tc>
          <w:tcPr>
            <w:tcW w:w="600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</w:tcPr>
          <w:p>
            <w:pPr>
              <w:spacing w:after="0" w:line="259" w:lineRule="auto"/>
              <w:ind w:left="0" w:right="-1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inline distT="0" distB="0" distL="114298" distR="114298">
                      <wp:extent cx="3831299" cy="487600"/>
                      <wp:effectExtent l="0" t="0" r="0" b="0"/>
                      <wp:docPr id="559" name="Combinación 559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560" name="Combinación 560"/>
                            <wpg:cNvGrpSpPr/>
                            <wpg:grpSpPr>
                              <a:xfrm rot="0">
                                <a:off x="0" y="0"/>
                                <a:ext cx="3831299" cy="487600"/>
                                <a:chOff x="0" y="0"/>
                                <a:chExt cx="3831299" cy="48760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562" name="Imágenes 562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831299" cy="4876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wsp>
                              <wps:cNvPr id="563" name="Rectángulos 563"/>
                              <wps:cNvSpPr/>
                              <wps:spPr>
                                <a:xfrm rot="0">
                                  <a:off x="172699" y="110299"/>
                                  <a:ext cx="187099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564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32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65" name="Rectángulos 565"/>
                              <wps:cNvSpPr/>
                              <wps:spPr>
                                <a:xfrm rot="0">
                                  <a:off x="299699" y="110299"/>
                                  <a:ext cx="190499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566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19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67" name="Rectángulos 567"/>
                              <wps:cNvSpPr/>
                              <wps:spPr>
                                <a:xfrm rot="0">
                                  <a:off x="439399" y="110299"/>
                                  <a:ext cx="201000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568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14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69" name="Rectángulos 569"/>
                              <wps:cNvSpPr/>
                              <wps:spPr>
                                <a:xfrm rot="0">
                                  <a:off x="579099" y="110299"/>
                                  <a:ext cx="205700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570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29"/>
                                      </w:rPr>
                                      <w:t>g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71" name="Rectángulos 571"/>
                              <wps:cNvSpPr/>
                              <wps:spPr>
                                <a:xfrm rot="0">
                                  <a:off x="718799" y="110299"/>
                                  <a:ext cx="197900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572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12"/>
                                      </w:rPr>
                                      <w:t>u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73" name="Rectángulos 573"/>
                              <wps:cNvSpPr/>
                              <wps:spPr>
                                <a:xfrm rot="0">
                                  <a:off x="858499" y="110299"/>
                                  <a:ext cx="190500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574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19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75" name="Rectángulos 575"/>
                              <wps:cNvSpPr/>
                              <wps:spPr>
                                <a:xfrm rot="0">
                                  <a:off x="998200" y="110299"/>
                                  <a:ext cx="205699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576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29"/>
                                      </w:rPr>
                                      <w:t>g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77" name="Rectángulos 577"/>
                              <wps:cNvSpPr/>
                              <wps:spPr>
                                <a:xfrm rot="0">
                                  <a:off x="1137899" y="110299"/>
                                  <a:ext cx="196599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578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16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type="#_x0000_t1" id="Combinación 579" o:spid="_x0000_s579" coordorigin="1920,7709" coordsize="6033,767" style="width:301.6771pt;&#10;height:38.393703pt;">
                      <v:shape type="#_x0000_t75" id="Imágenes 580" o:spid="_x0000_s580" style="position:absolute;&#10;left:1920;&#10;top:7709;&#10;width:6033;&#10;height:767;" filled="f" stroked="f" strokeweight="1.0pt">
                        <v:imagedata r:id="rId40" o:title="9806371271778244017516"/>
                        <o:lock aspectratio="t"/>
                        <v:stroke color="#000000"/>
                      </v:shape>
                      <v:rect type="#_x0000_t1" id="Rectángulos 581" o:spid="_x0000_s581" style="position:absolute;&#10;left:2191;&#10;top:7882;&#10;width:294;&#10;height:558;&#10;mso-wrap-style:square;" filled="f" stroked="f" strokeweight="1.0pt">
                        <v:textbox id="950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32"/>
                                </w:rPr>
                                <w:t>L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582" o:spid="_x0000_s582" style="position:absolute;&#10;left:2391;&#10;top:7882;&#10;width:299;&#10;height:558;&#10;mso-wrap-style:square;" filled="f" stroked="f" strokeweight="1.0pt">
                        <v:textbox id="951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583" o:spid="_x0000_s583" style="position:absolute;&#10;left:2611;&#10;top:7882;&#10;width:316;&#10;height:558;&#10;mso-wrap-style:square;" filled="f" stroked="f" strokeweight="1.0pt">
                        <v:textbox id="952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14"/>
                                </w:rPr>
                                <w:t>n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584" o:spid="_x0000_s584" style="position:absolute;&#10;left:2831;&#10;top:7882;&#10;width:323;&#10;height:558;&#10;mso-wrap-style:square;" filled="f" stroked="f" strokeweight="1.0pt">
                        <v:textbox id="953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29"/>
                                </w:rPr>
                                <w:t>g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585" o:spid="_x0000_s585" style="position:absolute;&#10;left:3051;&#10;top:7882;&#10;width:311;&#10;height:558;&#10;mso-wrap-style:square;" filled="f" stroked="f" strokeweight="1.0pt">
                        <v:textbox id="954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12"/>
                                </w:rPr>
                                <w:t>u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586" o:spid="_x0000_s586" style="position:absolute;&#10;left:3271;&#10;top:7882;&#10;width:300;&#10;height:558;&#10;mso-wrap-style:square;" filled="f" stroked="f" strokeweight="1.0pt">
                        <v:textbox id="955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587" o:spid="_x0000_s587" style="position:absolute;&#10;left:3491;&#10;top:7882;&#10;width:323;&#10;height:558;&#10;mso-wrap-style:square;" filled="f" stroked="f" strokeweight="1.0pt">
                        <v:textbox id="956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29"/>
                                </w:rPr>
                                <w:t>g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588" o:spid="_x0000_s588" style="position:absolute;&#10;left:3711;&#10;top:7882;&#10;width:309;&#10;height:558;&#10;mso-wrap-style:square;" filled="f" stroked="f" strokeweight="1.0pt">
                        <v:textbox id="957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16"/>
                                </w:rPr>
                                <w:t>e</w:t>
                              </w:r>
                            </w:p>
                          </w:txbxContent>
                        </v:textbox>
                        <v:stroke color="#000000"/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72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</w:tcPr>
          <w:p>
            <w:pPr>
              <w:spacing w:after="0" w:line="259" w:lineRule="auto"/>
              <w:ind w:left="0" w:right="-1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inline distT="0" distB="0" distL="114298" distR="114298">
                      <wp:extent cx="3017500" cy="487600"/>
                      <wp:effectExtent l="0" t="0" r="0" b="0"/>
                      <wp:docPr id="589" name="Combinación 589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590" name="Combinación 590"/>
                            <wpg:cNvGrpSpPr/>
                            <wpg:grpSpPr>
                              <a:xfrm rot="0">
                                <a:off x="0" y="0"/>
                                <a:ext cx="3017500" cy="487600"/>
                                <a:chOff x="0" y="0"/>
                                <a:chExt cx="3017500" cy="48760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592" name="Imágenes 592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017500" cy="4876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wsp>
                              <wps:cNvPr id="593" name="Rectángulos 593"/>
                              <wps:cNvSpPr/>
                              <wps:spPr>
                                <a:xfrm rot="0">
                                  <a:off x="172700" y="110299"/>
                                  <a:ext cx="187100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594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32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95" name="Rectángulos 595"/>
                              <wps:cNvSpPr/>
                              <wps:spPr>
                                <a:xfrm rot="0">
                                  <a:off x="299700" y="110299"/>
                                  <a:ext cx="196600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596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16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97" name="Rectángulos 597"/>
                              <wps:cNvSpPr/>
                              <wps:spPr>
                                <a:xfrm rot="0">
                                  <a:off x="439400" y="110299"/>
                                  <a:ext cx="172900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598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16"/>
                                      </w:rPr>
                                      <w:t>v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99" name="Rectángulos 599"/>
                              <wps:cNvSpPr/>
                              <wps:spPr>
                                <a:xfrm rot="0">
                                  <a:off x="566399" y="110299"/>
                                  <a:ext cx="196600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600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16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01" name="Rectángulos 601"/>
                              <wps:cNvSpPr/>
                              <wps:spPr>
                                <a:xfrm rot="0">
                                  <a:off x="706100" y="110299"/>
                                  <a:ext cx="80699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602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08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type="#_x0000_t1" id="Combinación 603" o:spid="_x0000_s603" coordorigin="7931,7709" coordsize="4751,767" style="width:237.59848pt;&#10;height:38.393703pt;">
                      <v:shape type="#_x0000_t75" id="Imágenes 604" o:spid="_x0000_s604" style="position:absolute;&#10;left:7931;&#10;top:7709;&#10;width:4751;&#10;height:767;" filled="f" stroked="f" strokeweight="1.0pt">
                        <v:imagedata r:id="rId42" o:title="2310039741778244017519"/>
                        <o:lock aspectratio="t"/>
                        <v:stroke color="#000000"/>
                      </v:shape>
                      <v:rect type="#_x0000_t1" id="Rectángulos 605" o:spid="_x0000_s605" style="position:absolute;&#10;left:8203;&#10;top:7882;&#10;width:294;&#10;height:558;&#10;mso-wrap-style:square;" filled="f" stroked="f" strokeweight="1.0pt">
                        <v:textbox id="958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32"/>
                                </w:rPr>
                                <w:t>L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606" o:spid="_x0000_s606" style="position:absolute;&#10;left:8403;&#10;top:7882;&#10;width:309;&#10;height:558;&#10;mso-wrap-style:square;" filled="f" stroked="f" strokeweight="1.0pt">
                        <v:textbox id="959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16"/>
                                </w:rPr>
                                <w:t>e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607" o:spid="_x0000_s607" style="position:absolute;&#10;left:8623;&#10;top:7882;&#10;width:272;&#10;height:558;&#10;mso-wrap-style:square;" filled="f" stroked="f" strokeweight="1.0pt">
                        <v:textbox id="960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16"/>
                                </w:rPr>
                                <w:t>v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608" o:spid="_x0000_s608" style="position:absolute;&#10;left:8823;&#10;top:7882;&#10;width:309;&#10;height:558;&#10;mso-wrap-style:square;" filled="f" stroked="f" strokeweight="1.0pt">
                        <v:textbox id="961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16"/>
                                </w:rPr>
                                <w:t>e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609" o:spid="_x0000_s609" style="position:absolute;&#10;left:9043;&#10;top:7882;&#10;width:127;&#10;height:558;&#10;mso-wrap-style:square;" filled="f" stroked="f" strokeweight="1.0pt">
                        <v:textbox id="962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08"/>
                                </w:rPr>
                                <w:t>l</w:t>
                              </w:r>
                            </w:p>
                          </w:txbxContent>
                        </v:textbox>
                        <v:stroke color="#000000"/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00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</w:tcPr>
          <w:p>
            <w:pPr>
              <w:spacing w:after="0" w:line="259" w:lineRule="auto"/>
              <w:ind w:left="0" w:right="-1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inline distT="0" distB="0" distL="114298" distR="114298">
                      <wp:extent cx="5083999" cy="487600"/>
                      <wp:effectExtent l="0" t="0" r="0" b="0"/>
                      <wp:docPr id="610" name="Combinación 610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611" name="Combinación 611"/>
                            <wpg:cNvGrpSpPr/>
                            <wpg:grpSpPr>
                              <a:xfrm rot="0">
                                <a:off x="0" y="0"/>
                                <a:ext cx="5083999" cy="487600"/>
                                <a:chOff x="0" y="0"/>
                                <a:chExt cx="5083999" cy="48760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613" name="Imágenes 613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83999" cy="4876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wsp>
                              <wps:cNvPr id="614" name="Rectángulos 614"/>
                              <wps:cNvSpPr/>
                              <wps:spPr>
                                <a:xfrm rot="0">
                                  <a:off x="156399" y="110299"/>
                                  <a:ext cx="245899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615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14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16" name="Rectángulos 616"/>
                              <wps:cNvSpPr/>
                              <wps:spPr>
                                <a:xfrm rot="0">
                                  <a:off x="334200" y="110299"/>
                                  <a:ext cx="202599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617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15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18" name="Rectángulos 618"/>
                              <wps:cNvSpPr/>
                              <wps:spPr>
                                <a:xfrm rot="0">
                                  <a:off x="473899" y="110299"/>
                                  <a:ext cx="127999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619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15"/>
                                      </w:rPr>
                                      <w:t>t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20" name="Rectángulos 620"/>
                              <wps:cNvSpPr/>
                              <wps:spPr>
                                <a:xfrm rot="0">
                                  <a:off x="562800" y="110299"/>
                                  <a:ext cx="196600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621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16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22" name="Rectángulos 622"/>
                              <wps:cNvSpPr/>
                              <wps:spPr>
                                <a:xfrm rot="0">
                                  <a:off x="702499" y="110299"/>
                                  <a:ext cx="163800" cy="3547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623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1F4E79"/>
                                        <w:w w:val="125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type="#_x0000_t1" id="Combinación 624" o:spid="_x0000_s624" coordorigin="12672,7709" coordsize="8006,767" style="width:400.31488pt;&#10;height:38.393703pt;">
                      <v:shape type="#_x0000_t75" id="Imágenes 625" o:spid="_x0000_s625" style="position:absolute;&#10;left:12672;&#10;top:7709;&#10;width:8006;&#10;height:767;" filled="f" stroked="f" strokeweight="1.0pt">
                        <v:imagedata r:id="rId44" o:title="9814524331778244017522"/>
                        <o:lock aspectratio="t"/>
                        <v:stroke color="#000000"/>
                      </v:shape>
                      <v:rect type="#_x0000_t1" id="Rectángulos 626" o:spid="_x0000_s626" style="position:absolute;&#10;left:12918;&#10;top:7882;&#10;width:387;&#10;height:558;&#10;mso-wrap-style:square;" filled="f" stroked="f" strokeweight="1.0pt">
                        <v:textbox id="963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14"/>
                                </w:rPr>
                                <w:t>N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627" o:spid="_x0000_s627" style="position:absolute;&#10;left:13198;&#10;top:7882;&#10;width:319;&#10;height:558;&#10;mso-wrap-style:square;" filled="f" stroked="f" strokeweight="1.0pt">
                        <v:textbox id="964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15"/>
                                </w:rPr>
                                <w:t>o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628" o:spid="_x0000_s628" style="position:absolute;&#10;left:13418;&#10;top:7882;&#10;width:201;&#10;height:558;&#10;mso-wrap-style:square;" filled="f" stroked="f" strokeweight="1.0pt">
                        <v:textbox id="965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15"/>
                                </w:rPr>
                                <w:t>t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629" o:spid="_x0000_s629" style="position:absolute;&#10;left:13558;&#10;top:7882;&#10;width:309;&#10;height:558;&#10;mso-wrap-style:square;" filled="f" stroked="f" strokeweight="1.0pt">
                        <v:textbox id="966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16"/>
                                </w:rPr>
                                <w:t>e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630" o:spid="_x0000_s630" style="position:absolute;&#10;left:13778;&#10;top:7882;&#10;width:257;&#10;height:558;&#10;mso-wrap-style:square;" filled="f" stroked="f" strokeweight="1.0pt">
                        <v:textbox id="967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F4E79"/>
                                  <w:w w:val="125"/>
                                </w:rPr>
                                <w:t>s</w:t>
                              </w:r>
                            </w:p>
                          </w:txbxContent>
                        </v:textbox>
                        <v:stroke color="#000000"/>
                      </v:rect>
                      <w10:anchorLock/>
                    </v:group>
                  </w:pict>
                </mc:Fallback>
              </mc:AlternateContent>
            </w:r>
          </w:p>
        </w:tc>
      </w:tr>
      <w:tr>
        <w:trPr>
          <w:trHeight w:val="780"/>
        </w:trPr>
        <w:tc>
          <w:tcPr>
            <w:tcW w:w="600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</w:tcPr>
          <w:p>
            <w:pPr>
              <w:spacing w:after="0" w:line="259" w:lineRule="auto"/>
              <w:ind w:left="0" w:right="-1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inline distT="0" distB="0" distL="114298" distR="114298">
                      <wp:extent cx="3831299" cy="502900"/>
                      <wp:effectExtent l="0" t="0" r="0" b="0"/>
                      <wp:docPr id="631" name="Combinación 631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632" name="Combinación 632"/>
                            <wpg:cNvGrpSpPr/>
                            <wpg:grpSpPr>
                              <a:xfrm rot="0">
                                <a:off x="0" y="0"/>
                                <a:ext cx="3831299" cy="502900"/>
                                <a:chOff x="0" y="0"/>
                                <a:chExt cx="3831299" cy="50290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634" name="Imágenes 634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-5"/>
                                  <a:ext cx="3831299" cy="5029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wsp>
                              <wps:cNvPr id="635" name="Rectángulos 635"/>
                              <wps:cNvSpPr/>
                              <wps:spPr>
                                <a:xfrm rot="0">
                                  <a:off x="172699" y="126087"/>
                                  <a:ext cx="1914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636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25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37" name="Rectángulos 637"/>
                              <wps:cNvSpPr/>
                              <wps:spPr>
                                <a:xfrm rot="0">
                                  <a:off x="312399" y="126087"/>
                                  <a:ext cx="2074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638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6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39" name="Rectángulos 639"/>
                              <wps:cNvSpPr/>
                              <wps:spPr>
                                <a:xfrm rot="0">
                                  <a:off x="452099" y="126087"/>
                                  <a:ext cx="1905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640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9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41" name="Rectángulos 641"/>
                              <wps:cNvSpPr/>
                              <wps:spPr>
                                <a:xfrm rot="0">
                                  <a:off x="591799" y="126087"/>
                                  <a:ext cx="1992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642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3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43" name="Rectángulos 643"/>
                              <wps:cNvSpPr/>
                              <wps:spPr>
                                <a:xfrm rot="0">
                                  <a:off x="731499" y="126087"/>
                                  <a:ext cx="816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644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09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45" name="Rectángulos 645"/>
                              <wps:cNvSpPr/>
                              <wps:spPr>
                                <a:xfrm rot="0">
                                  <a:off x="782299" y="126087"/>
                                  <a:ext cx="1635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646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25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47" name="Rectángulos 647"/>
                              <wps:cNvSpPr/>
                              <wps:spPr>
                                <a:xfrm rot="0">
                                  <a:off x="896599" y="126087"/>
                                  <a:ext cx="1992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648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3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type="#_x0000_t1" id="Combinación 649" o:spid="_x0000_s649" coordorigin="1920,8554" coordsize="6033,791" style="width:301.6771pt;&#10;height:39.598427pt;">
                      <v:shape type="#_x0000_t75" id="Imágenes 650" o:spid="_x0000_s650" style="position:absolute;&#10;left:1920;&#10;top:8554;&#10;width:6033;&#10;height:791;" filled="f" stroked="f" strokeweight="1.0pt">
                        <v:imagedata r:id="rId46" o:title="4317438491778244017524"/>
                        <o:lock aspectratio="t"/>
                        <v:stroke color="#000000"/>
                      </v:shape>
                      <v:rect type="#_x0000_t1" id="Rectángulos 651" o:spid="_x0000_s651" style="position:absolute;&#10;left:2191;&#10;top:8753;&#10;width:301;&#10;height:558;&#10;mso-wrap-style:square;" filled="f" stroked="f" strokeweight="1.0pt">
                        <v:textbox id="968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5"/>
                                </w:rPr>
                                <w:t>S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652" o:spid="_x0000_s652" style="position:absolute;&#10;left:2411;&#10;top:8753;&#10;width:326;&#10;height:558;&#10;mso-wrap-style:square;" filled="f" stroked="f" strokeweight="1.0pt">
                        <v:textbox id="969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6"/>
                                </w:rPr>
                                <w:t>p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653" o:spid="_x0000_s653" style="position:absolute;&#10;left:2631;&#10;top:8753;&#10;width:300;&#10;height:558;&#10;mso-wrap-style:square;" filled="f" stroked="f" strokeweight="1.0pt">
                        <v:textbox id="970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654" o:spid="_x0000_s654" style="position:absolute;&#10;left:2851;&#10;top:8753;&#10;width:313;&#10;height:558;&#10;mso-wrap-style:square;" filled="f" stroked="f" strokeweight="1.0pt">
                        <v:textbox id="971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3"/>
                                </w:rPr>
                                <w:t>n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655" o:spid="_x0000_s655" style="position:absolute;&#10;left:3071;&#10;top:8753;&#10;width:128;&#10;height:558;&#10;mso-wrap-style:square;" filled="f" stroked="f" strokeweight="1.0pt">
                        <v:textbox id="972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656" o:spid="_x0000_s656" style="position:absolute;&#10;left:3151;&#10;top:8753;&#10;width:257;&#10;height:558;&#10;mso-wrap-style:square;" filled="f" stroked="f" strokeweight="1.0pt">
                        <v:textbox id="973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5"/>
                                </w:rPr>
                                <w:t>s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657" o:spid="_x0000_s657" style="position:absolute;&#10;left:3331;&#10;top:8753;&#10;width:313;&#10;height:558;&#10;mso-wrap-style:square;" filled="f" stroked="f" strokeweight="1.0pt">
                        <v:textbox id="974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3"/>
                                </w:rPr>
                                <w:t>h</w:t>
                              </w:r>
                            </w:p>
                          </w:txbxContent>
                        </v:textbox>
                        <v:stroke color="#000000"/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72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</w:tcPr>
          <w:p>
            <w:pPr>
              <w:spacing w:after="0" w:line="259" w:lineRule="auto"/>
              <w:ind w:left="0" w:right="-1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inline distT="0" distB="0" distL="114298" distR="114298">
                      <wp:extent cx="3017500" cy="502900"/>
                      <wp:effectExtent l="0" t="0" r="0" b="0"/>
                      <wp:docPr id="658" name="Combinación 658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659" name="Combinación 659"/>
                            <wpg:cNvGrpSpPr/>
                            <wpg:grpSpPr>
                              <a:xfrm rot="0">
                                <a:off x="0" y="0"/>
                                <a:ext cx="3017500" cy="502900"/>
                                <a:chOff x="0" y="0"/>
                                <a:chExt cx="3017500" cy="50290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661" name="Imágenes 661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-5"/>
                                  <a:ext cx="3017500" cy="5029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wsp>
                              <wps:cNvPr id="662" name="Rectángulos 662"/>
                              <wps:cNvSpPr/>
                              <wps:spPr>
                                <a:xfrm rot="0">
                                  <a:off x="172700" y="126106"/>
                                  <a:ext cx="2435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663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2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64" name="Rectángulos 664"/>
                              <wps:cNvSpPr/>
                              <wps:spPr>
                                <a:xfrm rot="0">
                                  <a:off x="350500" y="126106"/>
                                  <a:ext cx="1905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665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9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66" name="Rectángulos 666"/>
                              <wps:cNvSpPr/>
                              <wps:spPr>
                                <a:xfrm rot="0">
                                  <a:off x="477500" y="126106"/>
                                  <a:ext cx="1253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667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2"/>
                                      </w:rPr>
                                      <w:t>t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68" name="Rectángulos 668"/>
                              <wps:cNvSpPr/>
                              <wps:spPr>
                                <a:xfrm rot="0">
                                  <a:off x="566399" y="126106"/>
                                  <a:ext cx="817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669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09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70" name="Rectángulos 670"/>
                              <wps:cNvSpPr/>
                              <wps:spPr>
                                <a:xfrm rot="0">
                                  <a:off x="629900" y="126106"/>
                                  <a:ext cx="1688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671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3"/>
                                      </w:rPr>
                                      <w:t>v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72" name="Rectángulos 672"/>
                              <wps:cNvSpPr/>
                              <wps:spPr>
                                <a:xfrm rot="0">
                                  <a:off x="744200" y="126106"/>
                                  <a:ext cx="1966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673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6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74" name="Rectángulos 674"/>
                              <wps:cNvSpPr/>
                              <wps:spPr>
                                <a:xfrm rot="0">
                                  <a:off x="947400" y="126106"/>
                                  <a:ext cx="1012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675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>(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76" name="Rectángulos 676"/>
                              <wps:cNvSpPr/>
                              <wps:spPr>
                                <a:xfrm rot="0">
                                  <a:off x="1010900" y="126106"/>
                                  <a:ext cx="2341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677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29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78" name="Rectángulos 678"/>
                              <wps:cNvSpPr/>
                              <wps:spPr>
                                <a:xfrm rot="0">
                                  <a:off x="1176000" y="126106"/>
                                  <a:ext cx="1870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679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09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80" name="Rectángulos 680"/>
                              <wps:cNvSpPr/>
                              <wps:spPr>
                                <a:xfrm rot="0">
                                  <a:off x="1303000" y="126106"/>
                                  <a:ext cx="1013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681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>)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type="#_x0000_t1" id="Combinación 682" o:spid="_x0000_s682" coordorigin="7931,8554" coordsize="4751,791" style="width:237.59848pt;&#10;height:39.598427pt;">
                      <v:shape type="#_x0000_t75" id="Imágenes 683" o:spid="_x0000_s683" style="position:absolute;&#10;left:7931;&#10;top:8554;&#10;width:4751;&#10;height:791;" filled="f" stroked="f" strokeweight="1.0pt">
                        <v:imagedata r:id="rId48" o:title="2480745261778244017529"/>
                        <o:lock aspectratio="t"/>
                        <v:stroke color="#000000"/>
                      </v:shape>
                      <v:rect type="#_x0000_t1" id="Rectángulos 684" o:spid="_x0000_s684" style="position:absolute;&#10;left:8203;&#10;top:8753;&#10;width:383;&#10;height:558;&#10;mso-wrap-style:square;" filled="f" stroked="f" strokeweight="1.0pt">
                        <v:textbox id="975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2"/>
                                </w:rPr>
                                <w:t>N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685" o:spid="_x0000_s685" style="position:absolute;&#10;left:8483;&#10;top:8753;&#10;width:300;&#10;height:558;&#10;mso-wrap-style:square;" filled="f" stroked="f" strokeweight="1.0pt">
                        <v:textbox id="976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686" o:spid="_x0000_s686" style="position:absolute;&#10;left:8683;&#10;top:8753;&#10;width:197;&#10;height:558;&#10;mso-wrap-style:square;" filled="f" stroked="f" strokeweight="1.0pt">
                        <v:textbox id="977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2"/>
                                </w:rPr>
                                <w:t>t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687" o:spid="_x0000_s687" style="position:absolute;&#10;left:8823;&#10;top:8753;&#10;width:128;&#10;height:558;&#10;mso-wrap-style:square;" filled="f" stroked="f" strokeweight="1.0pt">
                        <v:textbox id="978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688" o:spid="_x0000_s688" style="position:absolute;&#10;left:8923;&#10;top:8753;&#10;width:265;&#10;height:558;&#10;mso-wrap-style:square;" filled="f" stroked="f" strokeweight="1.0pt">
                        <v:textbox id="979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3"/>
                                </w:rPr>
                                <w:t>v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689" o:spid="_x0000_s689" style="position:absolute;&#10;left:9103;&#10;top:8753;&#10;width:309;&#10;height:558;&#10;mso-wrap-style:square;" filled="f" stroked="f" strokeweight="1.0pt">
                        <v:textbox id="980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6"/>
                                </w:rPr>
                                <w:t>e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690" o:spid="_x0000_s690" style="position:absolute;&#10;left:9423;&#10;top:8753;&#10;width:159;&#10;height:558;&#10;mso-wrap-style:square;" filled="f" stroked="f" strokeweight="1.0pt">
                        <v:textbox id="981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(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691" o:spid="_x0000_s691" style="position:absolute;&#10;left:9523;&#10;top:8753;&#10;width:368;&#10;height:558;&#10;mso-wrap-style:square;" filled="f" stroked="f" strokeweight="1.0pt">
                        <v:textbox id="982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9"/>
                                </w:rPr>
                                <w:t>C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692" o:spid="_x0000_s692" style="position:absolute;&#10;left:9783;&#10;top:8753;&#10;width:294;&#10;height:558;&#10;mso-wrap-style:square;" filled="f" stroked="f" strokeweight="1.0pt">
                        <v:textbox id="983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9"/>
                                </w:rPr>
                                <w:t>2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693" o:spid="_x0000_s693" style="position:absolute;&#10;left:9983;&#10;top:8753;&#10;width:159;&#10;height:558;&#10;mso-wrap-style:square;" filled="f" stroked="f" strokeweight="1.0pt">
                        <v:textbox id="984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)</w:t>
                              </w:r>
                            </w:p>
                          </w:txbxContent>
                        </v:textbox>
                        <v:stroke color="#000000"/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00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</w:tcPr>
          <w:p>
            <w:pPr>
              <w:spacing w:after="0" w:line="259" w:lineRule="auto"/>
              <w:ind w:left="0" w:right="-1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inline distT="0" distB="0" distL="114298" distR="114298">
                      <wp:extent cx="5083999" cy="502900"/>
                      <wp:effectExtent l="0" t="0" r="0" b="0"/>
                      <wp:docPr id="694" name="Combinación 694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695" name="Combinación 695"/>
                            <wpg:cNvGrpSpPr/>
                            <wpg:grpSpPr>
                              <a:xfrm rot="0">
                                <a:off x="0" y="0"/>
                                <a:ext cx="5083999" cy="502900"/>
                                <a:chOff x="0" y="0"/>
                                <a:chExt cx="5083999" cy="50290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697" name="Imágenes 697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-5"/>
                                  <a:ext cx="5083999" cy="5029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wsp>
                              <wps:cNvPr id="698" name="Rectángulos 698"/>
                              <wps:cNvSpPr/>
                              <wps:spPr>
                                <a:xfrm rot="0">
                                  <a:off x="156399" y="126106"/>
                                  <a:ext cx="2939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699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02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00" name="Rectángulos 700"/>
                              <wps:cNvSpPr/>
                              <wps:spPr>
                                <a:xfrm rot="0">
                                  <a:off x="359599" y="126106"/>
                                  <a:ext cx="2025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701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5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02" name="Rectángulos 702"/>
                              <wps:cNvSpPr/>
                              <wps:spPr>
                                <a:xfrm rot="0">
                                  <a:off x="499300" y="126106"/>
                                  <a:ext cx="1252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703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2"/>
                                      </w:rPr>
                                      <w:t>t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04" name="Rectángulos 704"/>
                              <wps:cNvSpPr/>
                              <wps:spPr>
                                <a:xfrm rot="0">
                                  <a:off x="588199" y="126106"/>
                                  <a:ext cx="1992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705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3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06" name="Rectángulos 706"/>
                              <wps:cNvSpPr/>
                              <wps:spPr>
                                <a:xfrm rot="0">
                                  <a:off x="727899" y="126106"/>
                                  <a:ext cx="1965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707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6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08" name="Rectángulos 708"/>
                              <wps:cNvSpPr/>
                              <wps:spPr>
                                <a:xfrm rot="0">
                                  <a:off x="867600" y="126106"/>
                                  <a:ext cx="1259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709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08"/>
                                      </w:rPr>
                                      <w:t>r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10" name="Rectángulos 710"/>
                              <wps:cNvSpPr/>
                              <wps:spPr>
                                <a:xfrm rot="0">
                                  <a:off x="1020000" y="126106"/>
                                  <a:ext cx="1252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711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2"/>
                                      </w:rPr>
                                      <w:t>t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12" name="Rectángulos 712"/>
                              <wps:cNvSpPr/>
                              <wps:spPr>
                                <a:xfrm rot="0">
                                  <a:off x="1108899" y="126106"/>
                                  <a:ext cx="2026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713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5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14" name="Rectángulos 714"/>
                              <wps:cNvSpPr/>
                              <wps:spPr>
                                <a:xfrm rot="0">
                                  <a:off x="1248600" y="126106"/>
                                  <a:ext cx="1992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715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3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16" name="Rectángulos 716"/>
                              <wps:cNvSpPr/>
                              <wps:spPr>
                                <a:xfrm rot="0">
                                  <a:off x="1388299" y="126106"/>
                                  <a:ext cx="2037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717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28"/>
                                      </w:rPr>
                                      <w:t>g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18" name="Rectángulos 718"/>
                              <wps:cNvSpPr/>
                              <wps:spPr>
                                <a:xfrm rot="0">
                                  <a:off x="1527999" y="126106"/>
                                  <a:ext cx="1959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719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1"/>
                                      </w:rPr>
                                      <w:t>u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20" name="Rectángulos 720"/>
                              <wps:cNvSpPr/>
                              <wps:spPr>
                                <a:xfrm rot="0">
                                  <a:off x="1667699" y="126106"/>
                                  <a:ext cx="1966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721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6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type="#_x0000_t1" id="Combinación 722" o:spid="_x0000_s722" coordorigin="12672,8554" coordsize="8006,791" style="width:400.31488pt;&#10;height:39.598427pt;">
                      <v:shape type="#_x0000_t75" id="Imágenes 723" o:spid="_x0000_s723" style="position:absolute;&#10;left:12672;&#10;top:8554;&#10;width:8006;&#10;height:791;" filled="f" stroked="f" strokeweight="1.0pt">
                        <v:imagedata r:id="rId50" o:title="726696831778244017531"/>
                        <o:lock aspectratio="t"/>
                        <v:stroke color="#000000"/>
                      </v:shape>
                      <v:rect type="#_x0000_t1" id="Rectángulos 724" o:spid="_x0000_s724" style="position:absolute;&#10;left:12918;&#10;top:8753;&#10;width:462;&#10;height:558;&#10;mso-wrap-style:square;" filled="f" stroked="f" strokeweight="1.0pt">
                        <v:textbox id="985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2"/>
                                </w:rPr>
                                <w:t>M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725" o:spid="_x0000_s725" style="position:absolute;&#10;left:13238;&#10;top:8753;&#10;width:319;&#10;height:558;&#10;mso-wrap-style:square;" filled="f" stroked="f" strokeweight="1.0pt">
                        <v:textbox id="986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5"/>
                                </w:rPr>
                                <w:t>o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726" o:spid="_x0000_s726" style="position:absolute;&#10;left:13458;&#10;top:8753;&#10;width:197;&#10;height:558;&#10;mso-wrap-style:square;" filled="f" stroked="f" strokeweight="1.0pt">
                        <v:textbox id="987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2"/>
                                </w:rPr>
                                <w:t>t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727" o:spid="_x0000_s727" style="position:absolute;&#10;left:13598;&#10;top:8753;&#10;width:313;&#10;height:558;&#10;mso-wrap-style:square;" filled="f" stroked="f" strokeweight="1.0pt">
                        <v:textbox id="988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3"/>
                                </w:rPr>
                                <w:t>h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728" o:spid="_x0000_s728" style="position:absolute;&#10;left:13818;&#10;top:8753;&#10;width:309;&#10;height:558;&#10;mso-wrap-style:square;" filled="f" stroked="f" strokeweight="1.0pt">
                        <v:textbox id="989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6"/>
                                </w:rPr>
                                <w:t>e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729" o:spid="_x0000_s729" style="position:absolute;&#10;left:14038;&#10;top:8753;&#10;width:198;&#10;height:558;&#10;mso-wrap-style:square;" filled="f" stroked="f" strokeweight="1.0pt">
                        <v:textbox id="990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8"/>
                                </w:rPr>
                                <w:t>r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730" o:spid="_x0000_s730" style="position:absolute;&#10;left:14278;&#10;top:8753;&#10;width:197;&#10;height:558;&#10;mso-wrap-style:square;" filled="f" stroked="f" strokeweight="1.0pt">
                        <v:textbox id="991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2"/>
                                </w:rPr>
                                <w:t>t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731" o:spid="_x0000_s731" style="position:absolute;&#10;left:14418;&#10;top:8753;&#10;width:319;&#10;height:558;&#10;mso-wrap-style:square;" filled="f" stroked="f" strokeweight="1.0pt">
                        <v:textbox id="992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5"/>
                                </w:rPr>
                                <w:t>o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732" o:spid="_x0000_s732" style="position:absolute;&#10;left:14638;&#10;top:8753;&#10;width:313;&#10;height:558;&#10;mso-wrap-style:square;" filled="f" stroked="f" strokeweight="1.0pt">
                        <v:textbox id="993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3"/>
                                </w:rPr>
                                <w:t>n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733" o:spid="_x0000_s733" style="position:absolute;&#10;left:14858;&#10;top:8753;&#10;width:320;&#10;height:558;&#10;mso-wrap-style:square;" filled="f" stroked="f" strokeweight="1.0pt">
                        <v:textbox id="994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8"/>
                                </w:rPr>
                                <w:t>g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734" o:spid="_x0000_s734" style="position:absolute;&#10;left:15078;&#10;top:8753;&#10;width:308;&#10;height:558;&#10;mso-wrap-style:square;" filled="f" stroked="f" strokeweight="1.0pt">
                        <v:textbox id="995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1"/>
                                </w:rPr>
                                <w:t>u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735" o:spid="_x0000_s735" style="position:absolute;&#10;left:15298;&#10;top:8753;&#10;width:309;&#10;height:558;&#10;mso-wrap-style:square;" filled="f" stroked="f" strokeweight="1.0pt">
                        <v:textbox id="996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6"/>
                                </w:rPr>
                                <w:t>e</w:t>
                              </w:r>
                            </w:p>
                          </w:txbxContent>
                        </v:textbox>
                        <v:stroke color="#000000"/>
                      </v:rect>
                      <w10:anchorLock/>
                    </v:group>
                  </w:pict>
                </mc:Fallback>
              </mc:AlternateContent>
            </w:r>
          </w:p>
        </w:tc>
      </w:tr>
      <w:tr>
        <w:trPr>
          <w:trHeight w:val="1660"/>
        </w:trPr>
        <w:tc>
          <w:tcPr>
            <w:tcW w:w="600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</w:tcPr>
          <w:p>
            <w:pPr>
              <w:spacing w:after="0" w:line="259" w:lineRule="auto"/>
              <w:ind w:left="0" w:right="-1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inline distT="0" distB="0" distL="114298" distR="114298">
                      <wp:extent cx="3831299" cy="1057499"/>
                      <wp:effectExtent l="0" t="0" r="0" b="0"/>
                      <wp:docPr id="736" name="Combinación 736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737" name="Combinación 737"/>
                            <wpg:cNvGrpSpPr/>
                            <wpg:grpSpPr>
                              <a:xfrm rot="0">
                                <a:off x="0" y="0"/>
                                <a:ext cx="3831299" cy="1057499"/>
                                <a:chOff x="0" y="0"/>
                                <a:chExt cx="3831299" cy="1057499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739" name="Imágenes 739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5"/>
                                  <a:ext cx="3831299" cy="10574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wsp>
                              <wps:cNvPr id="740" name="Rectángulos 740"/>
                              <wps:cNvSpPr/>
                              <wps:spPr>
                                <a:xfrm rot="0">
                                  <a:off x="172699" y="122508"/>
                                  <a:ext cx="2083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741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26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42" name="Rectángulos 742"/>
                              <wps:cNvSpPr/>
                              <wps:spPr>
                                <a:xfrm rot="0">
                                  <a:off x="312399" y="122508"/>
                                  <a:ext cx="1993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743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3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44" name="Rectángulos 744"/>
                              <wps:cNvSpPr/>
                              <wps:spPr>
                                <a:xfrm rot="0">
                                  <a:off x="452099" y="122508"/>
                                  <a:ext cx="2037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745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28"/>
                                      </w:rPr>
                                      <w:t>g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46" name="Rectángulos 746"/>
                              <wps:cNvSpPr/>
                              <wps:spPr>
                                <a:xfrm rot="0">
                                  <a:off x="604499" y="122508"/>
                                  <a:ext cx="722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747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96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48" name="Rectángulos 748"/>
                              <wps:cNvSpPr/>
                              <wps:spPr>
                                <a:xfrm rot="0">
                                  <a:off x="655299" y="122508"/>
                                  <a:ext cx="81700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749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09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50" name="Rectángulos 750"/>
                              <wps:cNvSpPr/>
                              <wps:spPr>
                                <a:xfrm rot="0">
                                  <a:off x="706099" y="122508"/>
                                  <a:ext cx="1634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751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25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52" name="Rectángulos 752"/>
                              <wps:cNvSpPr/>
                              <wps:spPr>
                                <a:xfrm rot="0">
                                  <a:off x="820399" y="122508"/>
                                  <a:ext cx="199299" cy="3546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round/>
                                </a:ln>
                              </wps:spPr>
                              <wps:txbx id="753">
                                <w:txbxContent>
                                  <w:p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w w:val="113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>
                                <a:noAutofit/>
                              </wps:bodyPr>
                            </wps:wsp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type="#_x0000_t1" id="Combinación 754" o:spid="_x0000_s754" coordorigin="1920,9423" coordsize="6033,1665" style="width:301.6771pt;&#10;height:83.26771pt;">
                      <v:shape type="#_x0000_t75" id="Imágenes 755" o:spid="_x0000_s755" style="position:absolute;&#10;left:1920;&#10;top:9423;&#10;width:6033;&#10;height:1665;" filled="f" stroked="f" strokeweight="1.0pt">
                        <v:imagedata r:id="rId52" o:title="1047946981778244017538"/>
                        <o:lock aspectratio="t"/>
                        <v:stroke color="#000000"/>
                      </v:shape>
                      <v:rect type="#_x0000_t1" id="Rectángulos 756" o:spid="_x0000_s756" style="position:absolute;&#10;left:2191;&#10;top:9616;&#10;width:328;&#10;height:558;&#10;mso-wrap-style:square;" filled="f" stroked="f" strokeweight="1.0pt">
                        <v:textbox id="997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6"/>
                                </w:rPr>
                                <w:t>E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757" o:spid="_x0000_s757" style="position:absolute;&#10;left:2411;&#10;top:9616;&#10;width:313;&#10;height:558;&#10;mso-wrap-style:square;" filled="f" stroked="f" strokeweight="1.0pt">
                        <v:textbox id="998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3"/>
                                </w:rPr>
                                <w:t>n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758" o:spid="_x0000_s758" style="position:absolute;&#10;left:2631;&#10;top:9616;&#10;width:320;&#10;height:558;&#10;mso-wrap-style:square;" filled="f" stroked="f" strokeweight="1.0pt">
                        <v:textbox id="999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8"/>
                                </w:rPr>
                                <w:t>g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759" o:spid="_x0000_s759" style="position:absolute;&#10;left:2871;&#10;top:9616;&#10;width:113;&#10;height:558;&#10;mso-wrap-style:square;" filled="f" stroked="f" strokeweight="1.0pt">
                        <v:textbox id="1000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6"/>
                                </w:rPr>
                                <w:t>l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760" o:spid="_x0000_s760" style="position:absolute;&#10;left:2951;&#10;top:9616;&#10;width:128;&#10;height:558;&#10;mso-wrap-style:square;" filled="f" stroked="f" strokeweight="1.0pt">
                        <v:textbox id="1001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761" o:spid="_x0000_s761" style="position:absolute;&#10;left:3031;&#10;top:9616;&#10;width:257;&#10;height:558;&#10;mso-wrap-style:square;" filled="f" stroked="f" strokeweight="1.0pt">
                        <v:textbox id="1002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5"/>
                                </w:rPr>
                                <w:t>s</w:t>
                              </w:r>
                            </w:p>
                          </w:txbxContent>
                        </v:textbox>
                        <v:stroke color="#000000"/>
                      </v:rect>
                      <v:rect type="#_x0000_t1" id="Rectángulos 762" o:spid="_x0000_s762" style="position:absolute;&#10;left:3211;&#10;top:9616;&#10;width:313;&#10;height:558;&#10;mso-wrap-style:square;" filled="f" stroked="f" strokeweight="1.0pt">
                        <v:textbox id="1003" inset="0mm,0mm,0mm,0mm" o:insetmode="custom" style="layout-flow:horizontal;&#10;v-text-anchor:top;">
                          <w:txbxContent>
                            <w:p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3"/>
                                </w:rPr>
                                <w:t>h</w:t>
                              </w:r>
                            </w:p>
                          </w:txbxContent>
                        </v:textbox>
                        <v:stroke color="#000000"/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72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</w:tcPr>
          <w:p>
            <w:pPr>
              <w:tabs>
                <w:tab w:val="right" w:pos="4720"/>
              </w:tabs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114298" distR="114298" simplePos="0" relativeHeight="6" behindDoc="1" locked="0" layoutInCell="1" hidden="0" allowOverlap="1">
                      <wp:simplePos x="0" y="0"/>
                      <wp:positionH relativeFrom="column">
                        <wp:posOffset>-13949</wp:posOffset>
                      </wp:positionH>
                      <wp:positionV relativeFrom="paragraph">
                        <wp:posOffset>-122519</wp:posOffset>
                      </wp:positionV>
                      <wp:extent cx="3017500" cy="1057600"/>
                      <wp:effectExtent l="0" t="0" r="0" b="0"/>
                      <wp:wrapNone/>
                      <wp:docPr id="763" name="Combinación 763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764" name="Combinación 764"/>
                            <wpg:cNvGrpSpPr/>
                            <wpg:grpSpPr>
                              <a:xfrm rot="0">
                                <a:off x="0" y="0"/>
                                <a:ext cx="3017500" cy="1057600"/>
                                <a:chOff x="0" y="0"/>
                                <a:chExt cx="3017500" cy="105760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766" name="Imágenes 766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017500" cy="1057600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type="#_x0000_t1" id="Combinación 767" o:spid="_x0000_s767" coordorigin="7899,9221" coordsize="4751,1665" style="position:absolute;&#10;margin-left:-1.0984251pt;&#10;margin-top:-9.647177pt;&#10;width:237.59843pt;&#10;height:83.275604pt;&#10;z-index:-36;&#10;mso-position-horizontal:absolute;&#10;mso-position-vertical:absolute;&#10;mso-wrap-distance-left:8.999863pt;&#10;mso-wrap-distance-right:8.999863pt;">
                      <v:shape type="#_x0000_t75" id="Imágenes 768" o:spid="_x0000_s768" style="position:absolute;&#10;left:7899;&#10;top:9221;&#10;width:4751;&#10;height:1665;" filled="f" stroked="f" strokeweight="1.0pt">
                        <v:imagedata r:id="rId54" o:title="3166022671778244017543"/>
                        <o:lock aspectratio="t"/>
                        <v:stroke color="#000000"/>
                      </v:shape>
                    </v:group>
                  </w:pict>
                </mc:Fallback>
              </mc:AlternateContent>
            </w:r>
            <w:r>
              <w:t>A2–B1</w:t>
              <w:tab/>
              <w:t>(Beginner–</w:t>
            </w:r>
          </w:p>
          <w:p>
            <w:pPr>
              <w:spacing w:after="0" w:line="259" w:lineRule="auto"/>
              <w:ind w:left="250" w:firstLine="0"/>
              <w:jc w:val="left"/>
            </w:pPr>
            <w:r>
              <w:t>Intermediate)</w:t>
            </w:r>
          </w:p>
        </w:tc>
        <w:tc>
          <w:tcPr>
            <w:tcW w:w="8000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vAlign w:val="center"/>
          </w:tcPr>
          <w:p>
            <w:pPr>
              <w:spacing w:after="0" w:line="259" w:lineRule="auto"/>
              <w:ind w:left="250" w:right="206" w:firstLine="0"/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114298" distR="114298" simplePos="0" relativeHeight="7" behindDoc="1" locked="0" layoutInCell="1" hidden="0" allowOverlap="1">
                      <wp:simplePos x="0" y="0"/>
                      <wp:positionH relativeFrom="column">
                        <wp:posOffset>2350</wp:posOffset>
                      </wp:positionH>
                      <wp:positionV relativeFrom="paragraph">
                        <wp:posOffset>-122517</wp:posOffset>
                      </wp:positionV>
                      <wp:extent cx="5083999" cy="1057599"/>
                      <wp:effectExtent l="0" t="0" r="0" b="0"/>
                      <wp:wrapNone/>
                      <wp:docPr id="769" name="Combinación 769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Group">
                          <wpg:wgp>
                            <wpg:cNvPr id="770" name="Combinación 770"/>
                            <wpg:cNvGrpSpPr/>
                            <wpg:grpSpPr>
                              <a:xfrm rot="0">
                                <a:off x="0" y="0"/>
                                <a:ext cx="5083999" cy="1057599"/>
                                <a:chOff x="0" y="0"/>
                                <a:chExt cx="5083999" cy="1057599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2700" cmpd="sng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g:grpSpPr>
                            <pic:pic>
                              <pic:nvPicPr>
                                <pic:cNvPr id="772" name="Imágenes 772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83999" cy="1057599"/>
                                </a:xfrm>
                                <a:prstGeom prst="rect"/>
                                <a:noFill/>
                                <a:ln w="12700" cmpd="sng" cap="flat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  <wps:bodyPr vert="horz" wrap="square" lIns="91440" tIns="45720" rIns="91440" bIns="45720" anchor="t" anchorCtr="0" upright="1">
                              <a:noAutofit/>
                            </wps:bodyPr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type="#_x0000_t1" id="Combinación 773" o:spid="_x0000_s773" coordorigin="12666,9221" coordsize="8006,1665" style="position:absolute;&#10;margin-left:0.18503939pt;&#10;margin-top:-9.647057pt;&#10;width:400.3149pt;&#10;height:83.27557pt;&#10;z-index:-35;&#10;mso-position-horizontal:absolute;&#10;mso-position-vertical:absolute;&#10;mso-wrap-distance-left:8.999863pt;&#10;mso-wrap-distance-right:8.999863pt;">
                      <v:shape type="#_x0000_t75" id="Imágenes 774" o:spid="_x0000_s774" style="position:absolute;&#10;left:12666;&#10;top:9221;&#10;width:8006;&#10;height:1665;" filled="f" stroked="f" strokeweight="1.0pt">
                        <v:imagedata r:id="rId56" o:title="6077073401778244017547"/>
                        <o:lock aspectratio="t"/>
                        <v:stroke color="#000000"/>
                      </v:shape>
                    </v:group>
                  </w:pict>
                </mc:Fallback>
              </mc:AlternateContent>
            </w:r>
            <w:r>
              <w:t>Technical reading, basic documentation. Actively working toward intermediate-advanced level.</w:t>
            </w:r>
          </w:p>
        </w:tc>
      </w:tr>
    </w:tbl>
    <w:p>
      <w:pPr>
        <w:pStyle w:val="1"/>
        <w:ind w:left="0"/>
      </w:pPr>
      <w:r>
        <w:t>ACHIEVEMENTS&amp;RECOGNITION</w:t>
      </w:r>
    </w:p>
    <w:p>
      <w:pPr>
        <w:numPr>
          <w:ilvl w:val="0"/>
          <w:numId w:val="9"/>
        </w:numPr>
        <w:ind w:left="825" w:hanging="280"/>
      </w:pPr>
      <w:r>
        <w:t>Pre-graduation certifications: Cisco (CCNA) and Google Cybersecurity before completing the degree</w:t>
      </w:r>
    </w:p>
    <w:p>
      <w:pPr>
        <w:numPr>
          <w:ilvl w:val="0"/>
          <w:numId w:val="9"/>
        </w:numPr>
        <w:ind w:left="825" w:hanging="280"/>
      </w:pPr>
      <w:r>
        <w:t>Complete CCNA: validates advanced knowledge in networking and network security</w:t>
      </w:r>
    </w:p>
    <w:p>
      <w:pPr>
        <w:numPr>
          <w:ilvl w:val="0"/>
          <w:numId w:val="9"/>
        </w:numPr>
        <w:spacing w:after="201"/>
        <w:ind w:left="825" w:hanging="280"/>
      </w:pPr>
      <w:r>
        <w:t>Active participation in cybersecurity communities: TryHackMe, Hack The Box, CTFs</w:t>
      </w:r>
    </w:p>
    <w:p>
      <w:pPr>
        <w:pStyle w:val="1"/>
        <w:ind w:left="0"/>
      </w:pPr>
      <w:r>
        <w:t>CONTINUOUS LEARNING&amp;PROFESSIONAL GOALS</w:t>
      </w:r>
    </w:p>
    <w:p>
      <w:pPr>
        <w:spacing w:after="207" w:line="259" w:lineRule="auto"/>
        <w:ind w:left="0" w:right="-55" w:firstLine="0"/>
        <w:jc w:val="left"/>
      </w:pPr>
      <w:r>
        <w:rPr>
          <w:sz w:val="22"/>
        </w:rPr>
        <mc:AlternateContent>
          <mc:Choice Requires="wps">
            <w:drawing>
              <wp:inline distT="0" distB="0" distL="114298" distR="114298">
                <wp:extent cx="12903202" cy="25399"/>
                <wp:effectExtent l="0" t="0" r="0" b="0"/>
                <wp:docPr id="775" name="Combinación 77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776" name="Combinación 776"/>
                      <wpg:cNvGrpSpPr/>
                      <wpg:grpSpPr>
                        <a:xfrm rot="0">
                          <a:off x="0" y="0"/>
                          <a:ext cx="12903202" cy="25399"/>
                          <a:chOff x="0" y="0"/>
                          <a:chExt cx="12903202" cy="2539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777" name="曲线 777"/>
                        <wps:cNvSpPr/>
                        <wps:spPr>
                          <a:xfrm rot="0">
                            <a:off x="0" y="0"/>
                            <a:ext cx="12903202" cy="2539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ción 778" o:spid="_x0000_s778" coordorigin="2160,14667" coordsize="20320,39" style="width:1016.0001pt;&#10;height:1.9999999pt;">
                <v:shape type="#_x0000_t0" id="曲线 779" o:spid="_x0000_s779" coordsize="20320,39" path="m,l20320,l20320,40l,40l,e" style="position:absolute;&#10;left:2160;&#10;top:14667;&#10;width:20320;&#10;height:39;" fillcolor="#1F4E79" stroked="t" strokeweight="0.0pt">
                  <v:stroke color="#000000"/>
                </v:shape>
              </v:group>
            </w:pict>
          </mc:Fallback>
        </mc:AlternateContent>
      </w:r>
    </w:p>
    <w:p>
      <w:pPr>
        <w:spacing w:after="18" w:line="259" w:lineRule="auto"/>
        <w:ind w:left="0" w:right="11224"/>
        <w:jc w:val="left"/>
      </w:pPr>
      <w:r>
        <w:rPr>
          <w:color w:val="1F4E79"/>
        </w:rPr>
        <w:t>In Progress</w:t>
      </w:r>
    </w:p>
    <w:p>
      <w:pPr>
        <w:numPr>
          <w:ilvl w:val="0"/>
          <w:numId w:val="10"/>
        </w:numPr>
        <w:ind w:left="825" w:hanging="280"/>
      </w:pPr>
      <w:r>
        <w:t>AZ-900: Azure Fundamentals (Microsoft) – actively preparing</w:t>
      </w:r>
    </w:p>
    <w:p>
      <w:pPr>
        <w:numPr>
          <w:ilvl w:val="0"/>
          <w:numId w:val="10"/>
        </w:numPr>
        <w:ind w:left="825" w:hanging="280"/>
      </w:pPr>
      <w:r>
        <w:t>CompTIA Security+ – baseline international cybersecurity certification</w:t>
      </w:r>
    </w:p>
    <w:p>
      <w:pPr>
        <w:numPr>
          <w:ilvl w:val="0"/>
          <w:numId w:val="10"/>
        </w:numPr>
        <w:ind w:left="825" w:hanging="280"/>
      </w:pPr>
      <w:r>
        <w:t>Azure Security Engineer Associate (AZ-500) – next step on the Azure path</w:t>
      </w:r>
    </w:p>
    <w:p>
      <w:pPr>
        <w:numPr>
          <w:ilvl w:val="0"/>
          <w:numId w:val="10"/>
        </w:numPr>
        <w:ind w:left="825" w:hanging="280"/>
      </w:pPr>
      <w:r>
        <w:t>Ethical Hacking and pentesting methodologies (OWASP, PTES, OSSTMM)</w:t>
      </w:r>
    </w:p>
    <w:p>
      <w:pPr>
        <w:numPr>
          <w:ilvl w:val="0"/>
          <w:numId w:val="10"/>
        </w:numPr>
        <w:spacing w:after="521"/>
        <w:ind w:left="825" w:hanging="280"/>
      </w:pPr>
      <w:r>
        <w:t>Active labs on TryHackMe, Hack The Box, and CTF platforms</w:t>
      </w:r>
    </w:p>
    <w:p>
      <w:pPr>
        <w:spacing w:after="18" w:line="259" w:lineRule="auto"/>
        <w:ind w:left="0" w:right="11224"/>
        <w:jc w:val="left"/>
      </w:pPr>
      <w:r>
        <w:rPr>
          <w:color w:val="1F4E79"/>
        </w:rPr>
        <w:t>Short-Term Goals (6–12 months)</w:t>
      </w:r>
    </w:p>
    <w:p>
      <w:pPr>
        <w:numPr>
          <w:ilvl w:val="0"/>
          <w:numId w:val="10"/>
        </w:numPr>
        <w:ind w:left="825" w:hanging="280"/>
      </w:pPr>
      <w:r>
        <w:t>First professional experience in a SOC (Security Operations Center) or infrastructure team</w:t>
      </w:r>
    </w:p>
    <w:p>
      <w:pPr>
        <w:numPr>
          <w:ilvl w:val="0"/>
          <w:numId w:val="10"/>
        </w:numPr>
        <w:ind w:left="825" w:hanging="280"/>
      </w:pPr>
      <w:r>
        <w:t>Specialization in Cloud Security and DevSecOps practices</w:t>
      </w:r>
    </w:p>
    <w:p>
      <w:pPr>
        <w:numPr>
          <w:ilvl w:val="0"/>
          <w:numId w:val="10"/>
        </w:numPr>
        <w:spacing w:after="541"/>
        <w:ind w:left="825" w:hanging="280"/>
      </w:pPr>
      <w:r>
        <w:t>Contribution to open-source cybersecurity projects</w:t>
      </w:r>
    </w:p>
    <w:p>
      <w:pPr>
        <w:spacing w:after="18" w:line="259" w:lineRule="auto"/>
        <w:ind w:left="0" w:right="11224"/>
        <w:jc w:val="left"/>
      </w:pPr>
      <w:r>
        <w:rPr>
          <w:color w:val="1F4E79"/>
        </w:rPr>
        <w:t>Mid- and Long-Term Goals</w:t>
      </w:r>
    </w:p>
    <w:p>
      <w:pPr>
        <w:numPr>
          <w:ilvl w:val="0"/>
          <w:numId w:val="10"/>
        </w:numPr>
        <w:ind w:left="825" w:hanging="280"/>
      </w:pPr>
      <w:r>
        <w:t>CISSP (Certified Information Systems Security Professional) certification</w:t>
      </w:r>
    </w:p>
    <w:p>
      <w:pPr>
        <w:numPr>
          <w:ilvl w:val="0"/>
          <w:numId w:val="10"/>
        </w:numPr>
        <w:ind w:left="825" w:hanging="280"/>
      </w:pPr>
      <w:r>
        <w:t>Enterprise security architecture and risk management</w:t>
      </w:r>
    </w:p>
    <w:p>
      <w:pPr>
        <w:numPr>
          <w:ilvl w:val="0"/>
          <w:numId w:val="10"/>
        </w:numPr>
        <w:ind w:left="825" w:hanging="280"/>
      </w:pPr>
      <w:r>
        <w:t>Leadership of defensive cybersecurity teams (Blue Team)</w:t>
      </w:r>
    </w:p>
    <w:sectPr>
      <w:footnotePr>
        <w:numRestart w:val="eachPage"/>
      </w:footnotePr>
      <w:pgSz w:w="24480" w:h="31680"/>
      <w:pgMar w:top="2169" w:right="2155" w:bottom="2251" w:left="2160" w:header="720" w:footer="720" w:gutter="0"/>
      <w:docGrid w:linePitch="54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="http://schemas.openxmlformats.org/drawingml/2006/wordprocessingDrawing" xmlns:pic="http://schemas.openxmlformats.org/drawingml/2006/picture" xmlns:mc="http://schemas.openxmlformats.org/markup-compatibility/2006" xmlns:w14="http://schemas.microsoft.com/office/word/2010/wordml" xmlns:a14="http://schemas.microsoft.com/office/drawing/2010/main" mc:Ignorable="w14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pPr>
        <w:pStyle w:val="15"/>
        <w:spacing w:line="293" w:lineRule="auto"/>
        <w:ind w:left="0" w:right="11090"/>
      </w:pPr>
      <w:r>
        <w:rPr>
          <w:rStyle w:val="16"/>
        </w:rPr>
        <w:footnoteRef/>
      </w:r>
      <w:r>
        <w:t xml:space="preserve"> </w:t>
      </w:r>
      <w:r>
        <w:rPr>
          <w:color w:val="1F4E79"/>
        </w:rPr>
        <w:t xml:space="preserve">. Defensive &amp; Operational Cybersecurity </w:t>
      </w:r>
      <w:r>
        <w:t>Incident Management (Incident Response):</w:t>
      </w:r>
    </w:p>
  </w:footnote>
  <w:footnote w:id="3">
    <w:p>
      <w:pPr>
        <w:pStyle w:val="15"/>
      </w:pPr>
      <w:r>
        <w:rPr>
          <w:rStyle w:val="16"/>
        </w:rPr>
        <w:footnoteRef/>
      </w:r>
      <w:r>
        <w:t xml:space="preserve"> Full cycle: Preparation </w:t>
      </w:r>
      <w:r>
        <w:rPr>
          <w:sz w:val="62"/>
          <w:vertAlign w:val="superscript"/>
        </w:rPr>
        <w:t xml:space="preserve">→ </w:t>
      </w:r>
      <w:r>
        <w:t xml:space="preserve">Detection </w:t>
      </w:r>
      <w:r>
        <w:rPr>
          <w:sz w:val="62"/>
          <w:vertAlign w:val="superscript"/>
        </w:rPr>
        <w:t xml:space="preserve">→ </w:t>
      </w:r>
      <w:r>
        <w:t xml:space="preserve">Containment </w:t>
      </w:r>
      <w:r>
        <w:rPr>
          <w:sz w:val="62"/>
          <w:vertAlign w:val="superscript"/>
        </w:rPr>
        <w:t xml:space="preserve">→ </w:t>
      </w:r>
      <w:r>
        <w:t xml:space="preserve">Eradication </w:t>
      </w:r>
      <w:r>
        <w:rPr>
          <w:sz w:val="62"/>
          <w:vertAlign w:val="superscript"/>
        </w:rPr>
        <w:t xml:space="preserve">→ </w:t>
      </w:r>
      <w:r>
        <w:t xml:space="preserve">Recovery </w:t>
      </w:r>
      <w:r>
        <w:rPr>
          <w:sz w:val="62"/>
          <w:vertAlign w:val="superscript"/>
        </w:rPr>
        <w:t xml:space="preserve">→ </w:t>
      </w:r>
      <w:r>
        <w:t>Lessons Learned</w:t>
      </w:r>
    </w:p>
  </w:footnote>
  <w:footnote w:id="4">
    <w:p>
      <w:pPr>
        <w:pStyle w:val="15"/>
      </w:pPr>
      <w:r>
        <w:rPr>
          <w:rStyle w:val="16"/>
        </w:rPr>
        <w:footnoteRef/>
      </w:r>
      <w:r>
        <w:t xml:space="preserve"> Chain of custody for digital forensic evidence preservation</w:t>
      </w:r>
    </w:p>
  </w:footnote>
  <w:footnote w:id="5">
    <w:p>
      <w:pPr>
        <w:pStyle w:val="15"/>
        <w:spacing w:line="293" w:lineRule="auto"/>
        <w:ind w:left="0" w:right="10800" w:firstLine="560"/>
      </w:pPr>
      <w:r>
        <w:rPr>
          <w:rStyle w:val="16"/>
        </w:rPr>
        <w:footnoteRef/>
      </w:r>
      <w:r>
        <w:t xml:space="preserve"> Documentation per NIST SP 800-61 Monitoring &amp; Detection Systems:</w:t>
      </w:r>
    </w:p>
  </w:footnote>
  <w:footnote w:id="6">
    <w:p>
      <w:pPr>
        <w:pStyle w:val="15"/>
      </w:pPr>
      <w:r>
        <w:rPr>
          <w:rStyle w:val="16"/>
        </w:rPr>
        <w:footnoteRef/>
      </w:r>
      <w:r>
        <w:t xml:space="preserve"> IDS/IPS: Snort and Suricata configuration; alert analysis and proactive blocking</w:t>
      </w:r>
    </w:p>
  </w:footnote>
  <w:footnote w:id="7">
    <w:p>
      <w:pPr>
        <w:pStyle w:val="15"/>
      </w:pPr>
      <w:r>
        <w:rPr>
          <w:rStyle w:val="16"/>
        </w:rPr>
        <w:footnoteRef/>
      </w:r>
      <w:r>
        <w:t xml:space="preserve"> SIEM: Log correlation with Splunk and ELK Stack (practical labs)</w:t>
      </w:r>
    </w:p>
  </w:footnote>
  <w:footnote w:id="8">
    <w:p>
      <w:pPr>
        <w:pStyle w:val="15"/>
        <w:spacing w:line="290" w:lineRule="auto"/>
        <w:ind w:left="0" w:right="5998" w:firstLine="560"/>
      </w:pPr>
      <w:r>
        <w:rPr>
          <w:rStyle w:val="16"/>
        </w:rPr>
        <w:footnoteRef/>
      </w:r>
      <w:r>
        <w:t xml:space="preserve"> Honeypots: Deployment of decoys for attacker behavior analysis Defense Strategies:</w:t>
      </w:r>
    </w:p>
  </w:footnote>
  <w:footnote w:id="9">
    <w:p>
      <w:pPr>
        <w:pStyle w:val="15"/>
      </w:pPr>
      <w:r>
        <w:rPr>
          <w:rStyle w:val="16"/>
        </w:rPr>
        <w:footnoteRef/>
      </w:r>
      <w:r>
        <w:t xml:space="preserve"> Defense in Depth, Principle of Least Privilege</w:t>
      </w:r>
    </w:p>
  </w:footnote>
  <w:footnote w:id="10">
    <w:p>
      <w:pPr>
        <w:pStyle w:val="15"/>
      </w:pPr>
      <w:r>
        <w:rPr>
          <w:rStyle w:val="16"/>
        </w:rPr>
        <w:footnoteRef/>
      </w:r>
      <w:r>
        <w:t xml:space="preserve"> Network segmentation, micro-segmentation, and Zero Trust Architecture</w:t>
      </w:r>
    </w:p>
  </w:footnote>
  <w:footnote w:id="11">
    <w:p>
      <w:pPr>
        <w:pStyle w:val="15"/>
        <w:spacing w:line="233" w:lineRule="auto"/>
        <w:ind w:left="1080" w:hanging="520"/>
        <w:jc w:val="both"/>
      </w:pPr>
      <w:r>
        <w:rPr>
          <w:rStyle w:val="16"/>
        </w:rPr>
        <w:footnoteRef/>
      </w:r>
      <w:r>
        <w:t xml:space="preserve"> Robotics competitions: Medals at amateur RC minizumo competitions representing ITLA at ESIME Azcapotzalco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FFFFFFFF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825" w:hanging="82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40" w:hanging="16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360" w:hanging="23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080" w:hanging="3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00" w:hanging="3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520" w:hanging="4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240" w:hanging="5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60" w:hanging="5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680" w:hanging="6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</w:abstractNum>
  <w:abstractNum w:abstractNumId="1">
    <w:multiLevelType w:val="hybridMultilevel"/>
    <w:tmpl w:val="FFFFFFFF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825" w:hanging="82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40" w:hanging="16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360" w:hanging="23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080" w:hanging="3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00" w:hanging="3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520" w:hanging="4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240" w:hanging="5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60" w:hanging="5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680" w:hanging="6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</w:abstractNum>
  <w:abstractNum w:abstractNumId="2">
    <w:multiLevelType w:val="hybridMultilevel"/>
    <w:tmpl w:val="FFFFFFFF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825" w:hanging="82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40" w:hanging="16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360" w:hanging="23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080" w:hanging="3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00" w:hanging="3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520" w:hanging="4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240" w:hanging="5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60" w:hanging="5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680" w:hanging="6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</w:abstractNum>
  <w:abstractNum w:abstractNumId="3">
    <w:multiLevelType w:val="hybridMultilevel"/>
    <w:tmpl w:val="FFFFFFFF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825" w:hanging="82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40" w:hanging="16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360" w:hanging="23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080" w:hanging="3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00" w:hanging="3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520" w:hanging="4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240" w:hanging="5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60" w:hanging="5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680" w:hanging="6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</w:abstractNum>
  <w:abstractNum w:abstractNumId="4">
    <w:multiLevelType w:val="hybridMultilevel"/>
    <w:tmpl w:val="FFFFFFFF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825" w:hanging="82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40" w:hanging="16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360" w:hanging="23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080" w:hanging="3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00" w:hanging="3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520" w:hanging="4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240" w:hanging="5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60" w:hanging="5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680" w:hanging="6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</w:abstractNum>
  <w:abstractNum w:abstractNumId="5">
    <w:multiLevelType w:val="hybridMultilevel"/>
    <w:tmpl w:val="FFFFFFFF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825" w:hanging="82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40" w:hanging="16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360" w:hanging="23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080" w:hanging="3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00" w:hanging="3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520" w:hanging="4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240" w:hanging="5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60" w:hanging="5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680" w:hanging="6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</w:abstractNum>
  <w:abstractNum w:abstractNumId="6">
    <w:multiLevelType w:val="hybridMultilevel"/>
    <w:tmpl w:val="FFFFFFFF"/>
    <w:lvl w:ilvl="0">
      <w:start w:val="2"/>
      <w:numFmt w:val="decimal"/>
      <w:lvlRestart w:val="0"/>
      <w:lvlText w:val="%1."/>
      <w:lvlJc w:val="left"/>
      <w:pPr>
        <w:tabs>
          <w:tab w:val="num" w:pos="0"/>
        </w:tabs>
        <w:ind w:left="440" w:hanging="440"/>
      </w:pPr>
      <w:rPr>
        <w:rFonts w:ascii="Calibri" w:hAnsi="Calibri" w:eastAsia="Calibri" w:cs="Calibri"/>
        <w:b w:val="0"/>
        <w:i w:val="0"/>
        <w:strike w:val="0"/>
        <w:dstrike w:val="0"/>
        <w:color w:val="1F4E79"/>
        <w:sz w:val="40"/>
        <w:szCs w:val="40"/>
        <w:u w:val="none" w:color="000000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545" w:hanging="54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640" w:hanging="16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360" w:hanging="23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080" w:hanging="3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800" w:hanging="3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520" w:hanging="4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240" w:hanging="5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5960" w:hanging="5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</w:abstractNum>
  <w:abstractNum w:abstractNumId="7">
    <w:multiLevelType w:val="hybridMultilevel"/>
    <w:tmpl w:val="FFFFFFFF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825" w:hanging="82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40" w:hanging="16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360" w:hanging="23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080" w:hanging="3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00" w:hanging="3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520" w:hanging="4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240" w:hanging="5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60" w:hanging="5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680" w:hanging="6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</w:abstractNum>
  <w:abstractNum w:abstractNumId="8">
    <w:multiLevelType w:val="hybridMultilevel"/>
    <w:tmpl w:val="FFFFFFFF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825" w:hanging="82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40" w:hanging="16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360" w:hanging="23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080" w:hanging="3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00" w:hanging="3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520" w:hanging="4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240" w:hanging="5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60" w:hanging="5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680" w:hanging="6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</w:abstractNum>
  <w:abstractNum w:abstractNumId="9">
    <w:multiLevelType w:val="hybridMultilevel"/>
    <w:tmpl w:val="FFFFFFFF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825" w:hanging="82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40" w:hanging="16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360" w:hanging="23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080" w:hanging="3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00" w:hanging="3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520" w:hanging="4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240" w:hanging="5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60" w:hanging="5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680" w:hanging="6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62"/>
        <w:szCs w:val="62"/>
        <w:u w:val="none" w:color="000000"/>
        <w:vertAlign w:val="superscrip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69"/>
  <w:bordersDoNotSurroundHeader/>
  <w:bordersDoNotSurroundFooter/>
  <w:defaultTabStop w:val="708"/>
  <w:drawingGridHorizontalSpacing w:val="200"/>
  <w:drawingGridVerticalSpacing w:val="272"/>
  <w:displayHorizontalDrawingGridEvery w:val="0"/>
  <w:displayVerticalDrawingGridEvery w:val="1"/>
  <w:footnotePr>
    <w:footnote w:id="0"/>
    <w:footnote w:id="1"/>
  </w:footnotePr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2" w:line="247" w:lineRule="auto"/>
      <w:ind w:left="10" w:hanging="10"/>
      <w:jc w:val="both"/>
    </w:pPr>
    <w:rPr>
      <w:rFonts w:ascii="Calibri" w:eastAsia="Calibri" w:cs="Calibri" w:hAnsi="Calibri"/>
      <w:color w:val="000000"/>
      <w:kern w:val="2"/>
      <w:sz w:val="40"/>
      <w:szCs w:val="24"/>
      <w:lang w:val="es-MX" w:eastAsia="es-MX" w:bidi="ar-SA"/>
    </w:rPr>
  </w:style>
  <w:style w:type="paragraph" w:styleId="1">
    <w:name w:val="heading 1"/>
    <w:next w:val="0"/>
    <w:pPr>
      <w:keepNext/>
      <w:keepLines/>
      <w:spacing w:after="3" w:line="264" w:lineRule="auto"/>
      <w:ind w:left="10" w:hanging="10"/>
      <w:outlineLvl w:val="0"/>
    </w:pPr>
    <w:rPr>
      <w:rFonts w:ascii="Calibri" w:eastAsia="Calibri" w:cs="Calibri" w:hAnsi="Calibri"/>
      <w:color w:val="1F4E79"/>
      <w:kern w:val="2"/>
      <w:sz w:val="46"/>
      <w:szCs w:val="24"/>
      <w:lang w:val="es-MX" w:eastAsia="es-MX" w:bidi="ar-SA"/>
    </w:rPr>
  </w:style>
  <w:style w:type="paragraph" w:styleId="2">
    <w:name w:val="heading 2"/>
    <w:next w:val="0"/>
    <w:pPr>
      <w:keepNext/>
      <w:keepLines/>
      <w:spacing w:after="0" w:line="259" w:lineRule="auto"/>
      <w:ind w:left="10" w:hanging="10"/>
      <w:outlineLvl w:val="1"/>
    </w:pPr>
    <w:rPr>
      <w:rFonts w:ascii="Calibri" w:eastAsia="Calibri" w:cs="Calibri" w:hAnsi="Calibri"/>
      <w:color w:val="000000"/>
      <w:kern w:val="2"/>
      <w:sz w:val="42"/>
      <w:szCs w:val="24"/>
      <w:lang w:val="es-MX" w:eastAsia="es-MX" w:bidi="ar-SA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footnote description"/>
    <w:next w:val="0"/>
    <w:pPr>
      <w:spacing w:after="0" w:line="259" w:lineRule="auto"/>
      <w:ind w:left="560"/>
    </w:pPr>
    <w:rPr>
      <w:rFonts w:ascii="Calibri" w:eastAsia="Calibri" w:cs="Calibri" w:hAnsi="Calibri"/>
      <w:color w:val="000000"/>
      <w:kern w:val="2"/>
      <w:sz w:val="40"/>
      <w:szCs w:val="24"/>
      <w:lang w:val="es-MX" w:eastAsia="es-MX" w:bidi="ar-SA"/>
    </w:rPr>
  </w:style>
  <w:style w:type="character" w:customStyle="1" w:styleId="16">
    <w:name w:val="footnote mark"/>
    <w:rPr>
      <w:rFonts w:ascii="Calibri" w:eastAsia="Calibri" w:cs="Calibri" w:hAnsi="Calibri"/>
      <w:color w:val="000000"/>
      <w:sz w:val="62"/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20.png"/><Relationship Id="rId3" Type="http://schemas.openxmlformats.org/officeDocument/2006/relationships/image" Target="media/229.png"/><Relationship Id="rId4" Type="http://schemas.openxmlformats.org/officeDocument/2006/relationships/image" Target="media/229.png"/><Relationship Id="rId5" Type="http://schemas.openxmlformats.org/officeDocument/2006/relationships/image" Target="media/235.png"/><Relationship Id="rId6" Type="http://schemas.openxmlformats.org/officeDocument/2006/relationships/image" Target="media/235.png"/><Relationship Id="rId7" Type="http://schemas.openxmlformats.org/officeDocument/2006/relationships/image" Target="media/256.png"/><Relationship Id="rId8" Type="http://schemas.openxmlformats.org/officeDocument/2006/relationships/image" Target="media/256.png"/><Relationship Id="rId9" Type="http://schemas.openxmlformats.org/officeDocument/2006/relationships/image" Target="media/298.png"/><Relationship Id="rId10" Type="http://schemas.openxmlformats.org/officeDocument/2006/relationships/image" Target="media/298.png"/><Relationship Id="rId11" Type="http://schemas.openxmlformats.org/officeDocument/2006/relationships/image" Target="media/322.png"/><Relationship Id="rId12" Type="http://schemas.openxmlformats.org/officeDocument/2006/relationships/image" Target="media/322.png"/><Relationship Id="rId13" Type="http://schemas.openxmlformats.org/officeDocument/2006/relationships/image" Target="media/328.png"/><Relationship Id="rId14" Type="http://schemas.openxmlformats.org/officeDocument/2006/relationships/image" Target="media/328.png"/><Relationship Id="rId15" Type="http://schemas.openxmlformats.org/officeDocument/2006/relationships/image" Target="media/334.png"/><Relationship Id="rId16" Type="http://schemas.openxmlformats.org/officeDocument/2006/relationships/image" Target="media/334.png"/><Relationship Id="rId17" Type="http://schemas.openxmlformats.org/officeDocument/2006/relationships/image" Target="media/370.png"/><Relationship Id="rId18" Type="http://schemas.openxmlformats.org/officeDocument/2006/relationships/image" Target="media/370.png"/><Relationship Id="rId19" Type="http://schemas.openxmlformats.org/officeDocument/2006/relationships/image" Target="media/412.png"/><Relationship Id="rId20" Type="http://schemas.openxmlformats.org/officeDocument/2006/relationships/image" Target="media/412.png"/><Relationship Id="rId21" Type="http://schemas.openxmlformats.org/officeDocument/2006/relationships/image" Target="media/418.png"/><Relationship Id="rId22" Type="http://schemas.openxmlformats.org/officeDocument/2006/relationships/image" Target="media/418.png"/><Relationship Id="rId23" Type="http://schemas.openxmlformats.org/officeDocument/2006/relationships/image" Target="media/454.png"/><Relationship Id="rId24" Type="http://schemas.openxmlformats.org/officeDocument/2006/relationships/image" Target="media/454.png"/><Relationship Id="rId25" Type="http://schemas.openxmlformats.org/officeDocument/2006/relationships/image" Target="media/460.png"/><Relationship Id="rId26" Type="http://schemas.openxmlformats.org/officeDocument/2006/relationships/image" Target="media/460.png"/><Relationship Id="rId27" Type="http://schemas.openxmlformats.org/officeDocument/2006/relationships/image" Target="media/466.png"/><Relationship Id="rId28" Type="http://schemas.openxmlformats.org/officeDocument/2006/relationships/image" Target="media/466.png"/><Relationship Id="rId29" Type="http://schemas.openxmlformats.org/officeDocument/2006/relationships/image" Target="media/487.png"/><Relationship Id="rId30" Type="http://schemas.openxmlformats.org/officeDocument/2006/relationships/image" Target="media/487.png"/><Relationship Id="rId31" Type="http://schemas.openxmlformats.org/officeDocument/2006/relationships/image" Target="media/508.png"/><Relationship Id="rId32" Type="http://schemas.openxmlformats.org/officeDocument/2006/relationships/image" Target="media/508.png"/><Relationship Id="rId33" Type="http://schemas.openxmlformats.org/officeDocument/2006/relationships/image" Target="media/514.png"/><Relationship Id="rId34" Type="http://schemas.openxmlformats.org/officeDocument/2006/relationships/image" Target="media/514.png"/><Relationship Id="rId35" Type="http://schemas.openxmlformats.org/officeDocument/2006/relationships/image" Target="media/529.png"/><Relationship Id="rId36" Type="http://schemas.openxmlformats.org/officeDocument/2006/relationships/image" Target="media/529.png"/><Relationship Id="rId37" Type="http://schemas.openxmlformats.org/officeDocument/2006/relationships/image" Target="media/550.png"/><Relationship Id="rId38" Type="http://schemas.openxmlformats.org/officeDocument/2006/relationships/image" Target="media/550.png"/><Relationship Id="rId39" Type="http://schemas.openxmlformats.org/officeDocument/2006/relationships/image" Target="media/561.png"/><Relationship Id="rId40" Type="http://schemas.openxmlformats.org/officeDocument/2006/relationships/image" Target="media/561.png"/><Relationship Id="rId41" Type="http://schemas.openxmlformats.org/officeDocument/2006/relationships/image" Target="media/591.png"/><Relationship Id="rId42" Type="http://schemas.openxmlformats.org/officeDocument/2006/relationships/image" Target="media/591.png"/><Relationship Id="rId43" Type="http://schemas.openxmlformats.org/officeDocument/2006/relationships/image" Target="media/612.png"/><Relationship Id="rId44" Type="http://schemas.openxmlformats.org/officeDocument/2006/relationships/image" Target="media/612.png"/><Relationship Id="rId45" Type="http://schemas.openxmlformats.org/officeDocument/2006/relationships/image" Target="media/633.png"/><Relationship Id="rId46" Type="http://schemas.openxmlformats.org/officeDocument/2006/relationships/image" Target="media/633.png"/><Relationship Id="rId47" Type="http://schemas.openxmlformats.org/officeDocument/2006/relationships/image" Target="media/660.png"/><Relationship Id="rId48" Type="http://schemas.openxmlformats.org/officeDocument/2006/relationships/image" Target="media/660.png"/><Relationship Id="rId49" Type="http://schemas.openxmlformats.org/officeDocument/2006/relationships/image" Target="media/696.png"/><Relationship Id="rId50" Type="http://schemas.openxmlformats.org/officeDocument/2006/relationships/image" Target="media/696.png"/><Relationship Id="rId51" Type="http://schemas.openxmlformats.org/officeDocument/2006/relationships/image" Target="media/738.png"/><Relationship Id="rId52" Type="http://schemas.openxmlformats.org/officeDocument/2006/relationships/image" Target="media/738.png"/><Relationship Id="rId53" Type="http://schemas.openxmlformats.org/officeDocument/2006/relationships/image" Target="media/765.png"/><Relationship Id="rId54" Type="http://schemas.openxmlformats.org/officeDocument/2006/relationships/image" Target="media/765.png"/><Relationship Id="rId55" Type="http://schemas.openxmlformats.org/officeDocument/2006/relationships/image" Target="media/771.png"/><Relationship Id="rId56" Type="http://schemas.openxmlformats.org/officeDocument/2006/relationships/image" Target="media/771.png"/><Relationship Id="rId57" Type="http://schemas.openxmlformats.org/officeDocument/2006/relationships/footnotes" Target="footnotes.xml"/><Relationship Id="rId58" Type="http://schemas.openxmlformats.org/officeDocument/2006/relationships/styles" Target="styles.xml"/><Relationship Id="rId59" Type="http://schemas.openxmlformats.org/officeDocument/2006/relationships/numbering" Target="numbering.xml"/><Relationship Id="rId6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15</TotalTime>
  <Application>Honor_Office</Application>
  <Pages>5</Pages>
  <Words>1161</Words>
  <Characters>7815</Characters>
  <Lines>194</Lines>
  <Paragraphs>153</Paragraphs>
  <CharactersWithSpaces>8849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2</cp:revision>
  <dcterms:created xsi:type="dcterms:W3CDTF">2026-05-08T12:40:00Z</dcterms:created>
  <dcterms:modified xsi:type="dcterms:W3CDTF">2026-05-07T22:55:12Z</dcterms:modified>
</cp:coreProperties>
</file>